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B1886" w14:textId="2764E52C" w:rsidR="00E97402" w:rsidRDefault="000A6633">
      <w:pPr>
        <w:pStyle w:val="Text"/>
        <w:ind w:firstLine="0"/>
        <w:rPr>
          <w:sz w:val="18"/>
          <w:szCs w:val="18"/>
        </w:rPr>
      </w:pPr>
      <w:r>
        <w:rPr>
          <w:noProof/>
          <w:lang w:val="en-IN" w:eastAsia="en-IN"/>
        </w:rPr>
        <mc:AlternateContent>
          <mc:Choice Requires="wps">
            <w:drawing>
              <wp:anchor distT="45720" distB="45720" distL="114300" distR="114300" simplePos="0" relativeHeight="251661824" behindDoc="0" locked="0" layoutInCell="1" allowOverlap="1" wp14:anchorId="1FDCFDD8" wp14:editId="6A88AD51">
                <wp:simplePos x="0" y="0"/>
                <wp:positionH relativeFrom="column">
                  <wp:posOffset>1605915</wp:posOffset>
                </wp:positionH>
                <wp:positionV relativeFrom="paragraph">
                  <wp:posOffset>569595</wp:posOffset>
                </wp:positionV>
                <wp:extent cx="3190875" cy="10096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009650"/>
                        </a:xfrm>
                        <a:prstGeom prst="rect">
                          <a:avLst/>
                        </a:prstGeom>
                        <a:solidFill>
                          <a:srgbClr val="FFFFFF"/>
                        </a:solidFill>
                        <a:ln w="9525">
                          <a:noFill/>
                          <a:miter lim="800000"/>
                          <a:headEnd/>
                          <a:tailEnd/>
                        </a:ln>
                      </wps:spPr>
                      <wps:txbx>
                        <w:txbxContent>
                          <w:p w14:paraId="685ABD5D" w14:textId="1DAA6E95" w:rsidR="00493EA2" w:rsidRPr="000A6633" w:rsidRDefault="00493EA2" w:rsidP="000A6633">
                            <w:pPr>
                              <w:jc w:val="center"/>
                              <w:rPr>
                                <w:sz w:val="22"/>
                                <w:szCs w:val="22"/>
                                <w:lang w:val="en-DE"/>
                              </w:rPr>
                            </w:pPr>
                            <w:r>
                              <w:rPr>
                                <w:sz w:val="22"/>
                                <w:szCs w:val="22"/>
                                <w:lang w:val="en-DE"/>
                              </w:rPr>
                              <w:t>Athul Raj Vattappilly Sunilkumar</w:t>
                            </w:r>
                          </w:p>
                          <w:p w14:paraId="252A3F35" w14:textId="5612BD9C" w:rsidR="00493EA2" w:rsidRPr="000A6633" w:rsidRDefault="00493EA2" w:rsidP="000A6633">
                            <w:pPr>
                              <w:jc w:val="center"/>
                              <w:rPr>
                                <w:i/>
                                <w:sz w:val="22"/>
                                <w:szCs w:val="22"/>
                              </w:rPr>
                            </w:pPr>
                            <w:r w:rsidRPr="000A6633">
                              <w:rPr>
                                <w:i/>
                                <w:sz w:val="22"/>
                                <w:szCs w:val="22"/>
                              </w:rPr>
                              <w:t xml:space="preserve">Email: </w:t>
                            </w:r>
                            <w:hyperlink r:id="rId8" w:history="1">
                              <w:r w:rsidRPr="000A6633">
                                <w:rPr>
                                  <w:i/>
                                  <w:sz w:val="22"/>
                                  <w:szCs w:val="22"/>
                                </w:rPr>
                                <w:t>athul.vattappilly@st.ovgu.de</w:t>
                              </w:r>
                            </w:hyperlink>
                          </w:p>
                          <w:p w14:paraId="2B172BF8" w14:textId="242C574A" w:rsidR="00493EA2" w:rsidRPr="000A6633" w:rsidRDefault="00493EA2" w:rsidP="000A6633">
                            <w:pPr>
                              <w:jc w:val="center"/>
                              <w:rPr>
                                <w:sz w:val="22"/>
                                <w:szCs w:val="22"/>
                              </w:rPr>
                            </w:pPr>
                            <w:r w:rsidRPr="000A6633">
                              <w:rPr>
                                <w:sz w:val="22"/>
                                <w:szCs w:val="22"/>
                              </w:rPr>
                              <w:t>Baizil MD</w:t>
                            </w:r>
                          </w:p>
                          <w:p w14:paraId="4744F5A1" w14:textId="44950608" w:rsidR="00493EA2" w:rsidRPr="000A6633" w:rsidRDefault="00493EA2" w:rsidP="000A6633">
                            <w:pPr>
                              <w:jc w:val="center"/>
                              <w:rPr>
                                <w:i/>
                                <w:sz w:val="22"/>
                                <w:szCs w:val="22"/>
                              </w:rPr>
                            </w:pPr>
                            <w:r w:rsidRPr="000A6633">
                              <w:rPr>
                                <w:i/>
                                <w:sz w:val="22"/>
                                <w:szCs w:val="22"/>
                              </w:rPr>
                              <w:t>Email: baizil.mulakka</w:t>
                            </w:r>
                            <w:r w:rsidR="00F326B0">
                              <w:rPr>
                                <w:i/>
                                <w:sz w:val="22"/>
                                <w:szCs w:val="22"/>
                              </w:rPr>
                              <w:t>mpill</w:t>
                            </w:r>
                            <w:r w:rsidR="00F326B0" w:rsidRPr="00F326B0">
                              <w:rPr>
                                <w:i/>
                                <w:sz w:val="22"/>
                                <w:szCs w:val="22"/>
                                <w:lang w:val="en-GB"/>
                              </w:rPr>
                              <w:t>y</w:t>
                            </w:r>
                            <w:r w:rsidRPr="000A6633">
                              <w:rPr>
                                <w:i/>
                                <w:sz w:val="22"/>
                                <w:szCs w:val="22"/>
                              </w:rPr>
                              <w:t>@st.ovgu.de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CFDD8" id="_x0000_t202" coordsize="21600,21600" o:spt="202" path="m,l,21600r21600,l21600,xe">
                <v:stroke joinstyle="miter"/>
                <v:path gradientshapeok="t" o:connecttype="rect"/>
              </v:shapetype>
              <v:shape id="Text Box 2" o:spid="_x0000_s1026" type="#_x0000_t202" style="position:absolute;left:0;text-align:left;margin-left:126.45pt;margin-top:44.85pt;width:251.25pt;height:7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" stroked="f">
                <v:textbox>
                  <w:txbxContent>
                    <w:p w14:paraId="685ABD5D" w14:textId="1DAA6E95" w:rsidR="00493EA2" w:rsidRPr="000A6633" w:rsidRDefault="00493EA2" w:rsidP="000A6633">
                      <w:pPr>
                        <w:jc w:val="center"/>
                        <w:rPr>
                          <w:sz w:val="22"/>
                          <w:szCs w:val="22"/>
                          <w:lang w:val="en-DE"/>
                        </w:rPr>
                      </w:pPr>
                      <w:r>
                        <w:rPr>
                          <w:sz w:val="22"/>
                          <w:szCs w:val="22"/>
                          <w:lang w:val="en-DE"/>
                        </w:rPr>
                        <w:t>Athul Raj Vattappilly Sunilkumar</w:t>
                      </w:r>
                    </w:p>
                    <w:p w14:paraId="252A3F35" w14:textId="5612BD9C" w:rsidR="00493EA2" w:rsidRPr="000A6633" w:rsidRDefault="00493EA2" w:rsidP="000A6633">
                      <w:pPr>
                        <w:jc w:val="center"/>
                        <w:rPr>
                          <w:i/>
                          <w:sz w:val="22"/>
                          <w:szCs w:val="22"/>
                        </w:rPr>
                      </w:pPr>
                      <w:r w:rsidRPr="000A6633">
                        <w:rPr>
                          <w:i/>
                          <w:sz w:val="22"/>
                          <w:szCs w:val="22"/>
                        </w:rPr>
                        <w:t xml:space="preserve">Email: </w:t>
                      </w:r>
                      <w:hyperlink r:id="rId9" w:history="1">
                        <w:r w:rsidRPr="000A6633">
                          <w:rPr>
                            <w:i/>
                            <w:sz w:val="22"/>
                            <w:szCs w:val="22"/>
                          </w:rPr>
                          <w:t>athul.vattappilly@st.ovgu.de</w:t>
                        </w:r>
                      </w:hyperlink>
                    </w:p>
                    <w:p w14:paraId="2B172BF8" w14:textId="242C574A" w:rsidR="00493EA2" w:rsidRPr="000A6633" w:rsidRDefault="00493EA2" w:rsidP="000A6633">
                      <w:pPr>
                        <w:jc w:val="center"/>
                        <w:rPr>
                          <w:sz w:val="22"/>
                          <w:szCs w:val="22"/>
                        </w:rPr>
                      </w:pPr>
                      <w:r w:rsidRPr="000A6633">
                        <w:rPr>
                          <w:sz w:val="22"/>
                          <w:szCs w:val="22"/>
                        </w:rPr>
                        <w:t>Baizil MD</w:t>
                      </w:r>
                    </w:p>
                    <w:p w14:paraId="4744F5A1" w14:textId="44950608" w:rsidR="00493EA2" w:rsidRPr="000A6633" w:rsidRDefault="00493EA2" w:rsidP="000A6633">
                      <w:pPr>
                        <w:jc w:val="center"/>
                        <w:rPr>
                          <w:i/>
                          <w:sz w:val="22"/>
                          <w:szCs w:val="22"/>
                        </w:rPr>
                      </w:pPr>
                      <w:r w:rsidRPr="000A6633">
                        <w:rPr>
                          <w:i/>
                          <w:sz w:val="22"/>
                          <w:szCs w:val="22"/>
                        </w:rPr>
                        <w:t>Email: baizil.mulakka</w:t>
                      </w:r>
                      <w:r w:rsidR="00F326B0">
                        <w:rPr>
                          <w:i/>
                          <w:sz w:val="22"/>
                          <w:szCs w:val="22"/>
                        </w:rPr>
                        <w:t>mpill</w:t>
                      </w:r>
                      <w:r w:rsidR="00F326B0" w:rsidRPr="00F326B0">
                        <w:rPr>
                          <w:i/>
                          <w:sz w:val="22"/>
                          <w:szCs w:val="22"/>
                          <w:lang w:val="en-GB"/>
                        </w:rPr>
                        <w:t>y</w:t>
                      </w:r>
                      <w:r w:rsidRPr="000A6633">
                        <w:rPr>
                          <w:i/>
                          <w:sz w:val="22"/>
                          <w:szCs w:val="22"/>
                        </w:rPr>
                        <w:t>@st.ovgu.de</w:t>
                      </w:r>
                    </w:p>
                  </w:txbxContent>
                </v:textbox>
                <w10:wrap type="square"/>
              </v:shape>
            </w:pict>
          </mc:Fallback>
        </mc:AlternateContent>
      </w:r>
      <w:r w:rsidR="00E97402">
        <w:rPr>
          <w:sz w:val="18"/>
          <w:szCs w:val="18"/>
        </w:rPr>
        <w:footnoteReference w:customMarkFollows="1" w:id="1"/>
        <w:sym w:font="Symbol" w:char="F020"/>
      </w:r>
    </w:p>
    <w:p w14:paraId="7608AA1D" w14:textId="57314C9F" w:rsidR="00E97402" w:rsidRDefault="00454956">
      <w:pPr>
        <w:pStyle w:val="Title"/>
        <w:framePr w:wrap="notBeside"/>
      </w:pPr>
      <w:r>
        <w:t>Scion IoT Smart Home – Smart Smoke Detector</w:t>
      </w:r>
    </w:p>
    <w:p w14:paraId="786394EE" w14:textId="08EA99D7" w:rsidR="000A6633" w:rsidRDefault="000A6633">
      <w:pPr>
        <w:pStyle w:val="Abstract"/>
        <w:rPr>
          <w:i/>
          <w:iCs/>
        </w:rPr>
      </w:pPr>
    </w:p>
    <w:p w14:paraId="510D4653" w14:textId="77777777" w:rsidR="000A6633" w:rsidRDefault="000A6633">
      <w:pPr>
        <w:pStyle w:val="Abstract"/>
        <w:rPr>
          <w:i/>
          <w:iCs/>
        </w:rPr>
      </w:pPr>
    </w:p>
    <w:p w14:paraId="1E92F9E4" w14:textId="77777777" w:rsidR="000A6633" w:rsidRDefault="000A6633">
      <w:pPr>
        <w:pStyle w:val="Abstract"/>
        <w:rPr>
          <w:i/>
          <w:iCs/>
        </w:rPr>
      </w:pPr>
    </w:p>
    <w:p w14:paraId="1D459F85" w14:textId="77777777" w:rsidR="000A6633" w:rsidRDefault="000A6633">
      <w:pPr>
        <w:pStyle w:val="Abstract"/>
        <w:rPr>
          <w:i/>
          <w:iCs/>
        </w:rPr>
      </w:pPr>
    </w:p>
    <w:p w14:paraId="34C121DB" w14:textId="77777777" w:rsidR="000A6633" w:rsidRDefault="000A6633">
      <w:pPr>
        <w:pStyle w:val="Abstract"/>
        <w:rPr>
          <w:i/>
          <w:iCs/>
          <w:sz w:val="20"/>
          <w:szCs w:val="20"/>
        </w:rPr>
      </w:pPr>
    </w:p>
    <w:p w14:paraId="78DCC93D" w14:textId="77777777" w:rsidR="000A6633" w:rsidRDefault="000A6633">
      <w:pPr>
        <w:pStyle w:val="Abstract"/>
        <w:rPr>
          <w:i/>
          <w:iCs/>
          <w:sz w:val="20"/>
          <w:szCs w:val="20"/>
        </w:rPr>
      </w:pPr>
    </w:p>
    <w:p w14:paraId="68FE5733" w14:textId="51668456" w:rsidR="00E97402" w:rsidRPr="000A6633" w:rsidRDefault="00E97402">
      <w:pPr>
        <w:pStyle w:val="Abstract"/>
        <w:rPr>
          <w:sz w:val="20"/>
          <w:szCs w:val="20"/>
        </w:rPr>
      </w:pPr>
      <w:r w:rsidRPr="000A6633">
        <w:rPr>
          <w:i/>
          <w:iCs/>
          <w:sz w:val="20"/>
          <w:szCs w:val="20"/>
        </w:rPr>
        <w:t>Abstract</w:t>
      </w:r>
      <w:r w:rsidR="00E45B6B" w:rsidRPr="000A6633">
        <w:rPr>
          <w:sz w:val="20"/>
          <w:szCs w:val="20"/>
        </w:rPr>
        <w:t xml:space="preserve">- Internet of things is an evolutionary idea which connects different physical things to the internet. It has huge business opportunity in the regards of home </w:t>
      </w:r>
      <w:r w:rsidR="00F77A77" w:rsidRPr="000A6633">
        <w:rPr>
          <w:sz w:val="20"/>
          <w:szCs w:val="20"/>
        </w:rPr>
        <w:t>automation, as</w:t>
      </w:r>
      <w:r w:rsidR="00BE067A" w:rsidRPr="000A6633">
        <w:rPr>
          <w:sz w:val="20"/>
          <w:szCs w:val="20"/>
        </w:rPr>
        <w:t xml:space="preserve"> we become more </w:t>
      </w:r>
      <w:r w:rsidR="00162F3C" w:rsidRPr="000A6633">
        <w:rPr>
          <w:sz w:val="20"/>
          <w:szCs w:val="20"/>
        </w:rPr>
        <w:t xml:space="preserve">automated on every other sector.  It would be essential for our future to adapt IoT in to the building sector. When considering our homes, </w:t>
      </w:r>
      <w:r w:rsidR="00A84C80" w:rsidRPr="000A6633">
        <w:rPr>
          <w:sz w:val="20"/>
          <w:szCs w:val="20"/>
        </w:rPr>
        <w:t xml:space="preserve">providing the household equipment’s the ability to communicate each other, will make it more secure and smarter. </w:t>
      </w:r>
      <w:r w:rsidR="00A84C80" w:rsidRPr="000A6633">
        <w:rPr>
          <w:sz w:val="20"/>
          <w:szCs w:val="20"/>
          <w:lang w:val="en-GB"/>
        </w:rPr>
        <w:t xml:space="preserve">Through this project our goal is to design </w:t>
      </w:r>
      <w:r w:rsidR="00C7455C" w:rsidRPr="000A6633">
        <w:rPr>
          <w:sz w:val="20"/>
          <w:szCs w:val="20"/>
          <w:lang w:val="en-GB"/>
        </w:rPr>
        <w:t xml:space="preserve">a </w:t>
      </w:r>
      <w:r w:rsidR="00A84C80" w:rsidRPr="000A6633">
        <w:rPr>
          <w:sz w:val="20"/>
          <w:szCs w:val="20"/>
          <w:lang w:val="en-GB"/>
        </w:rPr>
        <w:t>smart device for smoke detection at home. A</w:t>
      </w:r>
      <w:r w:rsidR="00C7455C" w:rsidRPr="000A6633">
        <w:rPr>
          <w:sz w:val="20"/>
          <w:szCs w:val="20"/>
          <w:lang w:val="en-GB"/>
        </w:rPr>
        <w:t xml:space="preserve"> smoke detector makes use of different sensors in order to detect a smoke</w:t>
      </w:r>
      <w:r w:rsidR="00122C09" w:rsidRPr="000A6633">
        <w:rPr>
          <w:sz w:val="20"/>
          <w:szCs w:val="20"/>
          <w:lang w:val="en-GB"/>
        </w:rPr>
        <w:t>. We have a Raspberry pi with scion server installed on it as a central controlling device, also we have used an ESP module for establishing the communication between the smoke detector and Raspberry Pi</w:t>
      </w:r>
      <w:r w:rsidR="00C7455C" w:rsidRPr="000A6633">
        <w:rPr>
          <w:sz w:val="20"/>
          <w:szCs w:val="20"/>
          <w:lang w:val="en-GB"/>
        </w:rPr>
        <w:t xml:space="preserve">. According to the data received from the smoke detector the </w:t>
      </w:r>
      <w:r w:rsidR="00122C09" w:rsidRPr="000A6633">
        <w:rPr>
          <w:sz w:val="20"/>
          <w:szCs w:val="20"/>
          <w:lang w:val="en-GB"/>
        </w:rPr>
        <w:t>ESP module</w:t>
      </w:r>
      <w:r w:rsidR="00C7455C" w:rsidRPr="000A6633">
        <w:rPr>
          <w:sz w:val="20"/>
          <w:szCs w:val="20"/>
          <w:lang w:val="en-GB"/>
        </w:rPr>
        <w:t xml:space="preserve"> will determine whether it is a test alarm or a genuine one</w:t>
      </w:r>
      <w:r w:rsidR="000232B4" w:rsidRPr="000A6633">
        <w:rPr>
          <w:sz w:val="20"/>
          <w:szCs w:val="20"/>
          <w:lang w:val="en-GB"/>
        </w:rPr>
        <w:t xml:space="preserve">, and </w:t>
      </w:r>
      <w:r w:rsidR="005A7EC3" w:rsidRPr="000A6633">
        <w:rPr>
          <w:sz w:val="20"/>
          <w:szCs w:val="20"/>
          <w:lang w:val="en-GB"/>
        </w:rPr>
        <w:t>the</w:t>
      </w:r>
      <w:r w:rsidR="00C7455C" w:rsidRPr="000A6633">
        <w:rPr>
          <w:sz w:val="20"/>
          <w:szCs w:val="20"/>
          <w:lang w:val="en-GB"/>
        </w:rPr>
        <w:t xml:space="preserve"> whole setup will be constantly in communication with other smart devices</w:t>
      </w:r>
      <w:r w:rsidR="00820EA6">
        <w:rPr>
          <w:sz w:val="20"/>
          <w:szCs w:val="20"/>
          <w:lang w:val="en-GB"/>
        </w:rPr>
        <w:t xml:space="preserve"> through SCION network</w:t>
      </w:r>
      <w:r w:rsidR="00C7455C" w:rsidRPr="000A6633">
        <w:rPr>
          <w:sz w:val="20"/>
          <w:szCs w:val="20"/>
          <w:lang w:val="en-GB"/>
        </w:rPr>
        <w:t xml:space="preserve"> and will be monitored by a controlled </w:t>
      </w:r>
      <w:r w:rsidR="00AA2F13" w:rsidRPr="000A6633">
        <w:rPr>
          <w:sz w:val="20"/>
          <w:szCs w:val="20"/>
          <w:lang w:val="en-GB"/>
        </w:rPr>
        <w:t>local machine</w:t>
      </w:r>
      <w:r w:rsidR="00C7455C" w:rsidRPr="000A6633">
        <w:rPr>
          <w:sz w:val="20"/>
          <w:szCs w:val="20"/>
          <w:lang w:val="en-GB"/>
        </w:rPr>
        <w:t>.</w:t>
      </w:r>
    </w:p>
    <w:p w14:paraId="0AD2F60E" w14:textId="774BA35D" w:rsidR="00E97402" w:rsidRDefault="00E97402">
      <w:bookmarkStart w:id="0" w:name="PointTmp"/>
    </w:p>
    <w:bookmarkEnd w:id="0"/>
    <w:p w14:paraId="5A361FC5" w14:textId="77777777" w:rsidR="00E97402" w:rsidRPr="002D508C" w:rsidRDefault="00E97402">
      <w:pPr>
        <w:pStyle w:val="Heading1"/>
        <w:rPr>
          <w:sz w:val="22"/>
          <w:szCs w:val="22"/>
        </w:rPr>
      </w:pPr>
      <w:r w:rsidRPr="002D508C">
        <w:rPr>
          <w:sz w:val="22"/>
          <w:szCs w:val="22"/>
        </w:rPr>
        <w:t>INTRODUCTION</w:t>
      </w:r>
    </w:p>
    <w:p w14:paraId="696DBA9B"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7D04CE6C" w14:textId="49C15328" w:rsidR="00E96BBC" w:rsidRDefault="00B5080A" w:rsidP="00122C09">
      <w:pPr>
        <w:pStyle w:val="Text"/>
        <w:ind w:firstLine="0"/>
      </w:pPr>
      <w:r>
        <w:t>he</w:t>
      </w:r>
      <w:r w:rsidR="00B87F9A">
        <w:t xml:space="preserve"> objective </w:t>
      </w:r>
      <w:r>
        <w:rPr>
          <w:lang w:val="en-DE"/>
        </w:rPr>
        <w:t xml:space="preserve">of this project </w:t>
      </w:r>
      <w:r w:rsidR="00333719">
        <w:t>is to develop a smart</w:t>
      </w:r>
      <w:r w:rsidR="00B87F9A">
        <w:t xml:space="preserve"> smoke detector by enhancing a conventional photo electric smoke detector available in the marke</w:t>
      </w:r>
      <w:r w:rsidR="00957D37">
        <w:t>t</w:t>
      </w:r>
      <w:r w:rsidR="00333719">
        <w:t>.</w:t>
      </w:r>
      <w:r w:rsidR="00333719">
        <w:rPr>
          <w:lang w:val="en-DE"/>
        </w:rPr>
        <w:t xml:space="preserve"> Unlike t</w:t>
      </w:r>
      <w:r w:rsidR="004C2A8A">
        <w:t xml:space="preserve">he </w:t>
      </w:r>
      <w:r w:rsidR="00333719">
        <w:rPr>
          <w:lang w:val="en-DE"/>
        </w:rPr>
        <w:t xml:space="preserve">conventional </w:t>
      </w:r>
      <w:r w:rsidR="004C2A8A">
        <w:t xml:space="preserve">smoke </w:t>
      </w:r>
      <w:r w:rsidR="005D280E">
        <w:t>detectors,</w:t>
      </w:r>
      <w:r w:rsidR="00333719">
        <w:rPr>
          <w:lang w:val="en-DE"/>
        </w:rPr>
        <w:t xml:space="preserve"> a smart smoke detector</w:t>
      </w:r>
      <w:r w:rsidR="004C2A8A">
        <w:t xml:space="preserve"> </w:t>
      </w:r>
      <w:r w:rsidR="005D280E">
        <w:t>posses</w:t>
      </w:r>
      <w:proofErr w:type="spellStart"/>
      <w:r w:rsidR="005D280E">
        <w:rPr>
          <w:lang w:val="en-DE"/>
        </w:rPr>
        <w:t>ses</w:t>
      </w:r>
      <w:proofErr w:type="spellEnd"/>
      <w:r w:rsidR="00333719">
        <w:t xml:space="preserve"> </w:t>
      </w:r>
      <w:r w:rsidR="00957D37">
        <w:t>the functionality</w:t>
      </w:r>
      <w:r w:rsidR="00333719">
        <w:rPr>
          <w:lang w:val="en-DE"/>
        </w:rPr>
        <w:t xml:space="preserve"> not only inform the user about a fire incident nearby, but also about the incidents </w:t>
      </w:r>
      <w:r w:rsidR="00E96BBC">
        <w:rPr>
          <w:lang w:val="en-DE"/>
        </w:rPr>
        <w:t>regardless of the location of the user</w:t>
      </w:r>
      <w:r w:rsidR="00957D37">
        <w:t xml:space="preserve">. </w:t>
      </w:r>
      <w:r w:rsidR="00B95C16">
        <w:rPr>
          <w:lang w:val="en-DE"/>
        </w:rPr>
        <w:t>Therefore</w:t>
      </w:r>
      <w:r w:rsidR="00957D37">
        <w:t xml:space="preserve">, </w:t>
      </w:r>
      <w:r w:rsidR="00B95C16">
        <w:rPr>
          <w:lang w:val="en-DE"/>
        </w:rPr>
        <w:t xml:space="preserve">the smart gadget has to be designed to </w:t>
      </w:r>
      <w:r w:rsidR="00B95C16">
        <w:t xml:space="preserve">identify and differentiate between </w:t>
      </w:r>
      <w:r w:rsidR="00B95C16">
        <w:rPr>
          <w:lang w:val="en-DE"/>
        </w:rPr>
        <w:t xml:space="preserve">an </w:t>
      </w:r>
      <w:r w:rsidR="00957D37">
        <w:t xml:space="preserve">actual smoke </w:t>
      </w:r>
      <w:r w:rsidR="00B95C16">
        <w:rPr>
          <w:lang w:val="en-DE"/>
        </w:rPr>
        <w:t>that triggers a true alarm,</w:t>
      </w:r>
      <w:r w:rsidR="00B95C16">
        <w:t xml:space="preserve"> a </w:t>
      </w:r>
      <w:r w:rsidR="00957D37">
        <w:t xml:space="preserve">test </w:t>
      </w:r>
      <w:r w:rsidR="00B95C16">
        <w:rPr>
          <w:lang w:val="en-DE"/>
        </w:rPr>
        <w:t xml:space="preserve">device condition that triggers the </w:t>
      </w:r>
      <w:r w:rsidR="00B95C16">
        <w:t xml:space="preserve">alarm, lastly a false alarm triggered due to malfunctioning of the device. </w:t>
      </w:r>
      <w:r w:rsidR="00B95C16">
        <w:rPr>
          <w:lang w:val="en-DE"/>
        </w:rPr>
        <w:t>M</w:t>
      </w:r>
      <w:r w:rsidR="00E96BBC">
        <w:rPr>
          <w:lang w:val="en-DE"/>
        </w:rPr>
        <w:t>oreover, it should</w:t>
      </w:r>
      <w:r w:rsidR="00B95C16">
        <w:rPr>
          <w:lang w:val="en-DE"/>
        </w:rPr>
        <w:t xml:space="preserve"> identify low battery voltage condition </w:t>
      </w:r>
      <w:r w:rsidR="005D280E">
        <w:rPr>
          <w:lang w:val="en-DE"/>
        </w:rPr>
        <w:t>in order</w:t>
      </w:r>
      <w:r w:rsidR="00B95C16">
        <w:rPr>
          <w:lang w:val="en-DE"/>
        </w:rPr>
        <w:t xml:space="preserve"> for timely </w:t>
      </w:r>
      <w:r w:rsidR="005D280E">
        <w:rPr>
          <w:lang w:val="en-DE"/>
        </w:rPr>
        <w:t>battery</w:t>
      </w:r>
      <w:r w:rsidR="00B95C16">
        <w:rPr>
          <w:lang w:val="en-DE"/>
        </w:rPr>
        <w:t xml:space="preserve"> replacement. </w:t>
      </w:r>
      <w:r w:rsidR="00E96BBC">
        <w:rPr>
          <w:lang w:val="en-DE"/>
        </w:rPr>
        <w:t xml:space="preserve">The </w:t>
      </w:r>
      <w:r w:rsidR="005D280E">
        <w:rPr>
          <w:lang w:val="en-DE"/>
        </w:rPr>
        <w:t>occurrence</w:t>
      </w:r>
      <w:r w:rsidR="00E96BBC">
        <w:rPr>
          <w:lang w:val="en-DE"/>
        </w:rPr>
        <w:t xml:space="preserve"> of any such incidents are </w:t>
      </w:r>
      <w:r w:rsidR="000232B4">
        <w:t>to</w:t>
      </w:r>
      <w:r w:rsidR="00E96BBC">
        <w:rPr>
          <w:lang w:val="en-DE"/>
        </w:rPr>
        <w:t xml:space="preserve"> be</w:t>
      </w:r>
      <w:r w:rsidR="00957D37">
        <w:t xml:space="preserve"> </w:t>
      </w:r>
      <w:r w:rsidR="00E96BBC">
        <w:rPr>
          <w:lang w:val="en-DE"/>
        </w:rPr>
        <w:t xml:space="preserve">instantly </w:t>
      </w:r>
      <w:r w:rsidR="00957D37">
        <w:t>inform</w:t>
      </w:r>
      <w:r w:rsidR="00E96BBC">
        <w:rPr>
          <w:lang w:val="en-DE"/>
        </w:rPr>
        <w:t>ed to the us</w:t>
      </w:r>
      <w:proofErr w:type="spellStart"/>
      <w:r w:rsidR="00E96BBC">
        <w:t>er</w:t>
      </w:r>
      <w:proofErr w:type="spellEnd"/>
      <w:r w:rsidR="00957D37">
        <w:t xml:space="preserve">. </w:t>
      </w:r>
    </w:p>
    <w:p w14:paraId="7492D993" w14:textId="6E57FFC7" w:rsidR="00C15AAA" w:rsidRDefault="00C15AAA" w:rsidP="00122C09">
      <w:pPr>
        <w:pStyle w:val="Text"/>
        <w:ind w:firstLine="0"/>
      </w:pPr>
    </w:p>
    <w:p w14:paraId="76456708" w14:textId="2D3C0518" w:rsidR="00C15AAA" w:rsidRPr="002D508C" w:rsidRDefault="002D508C" w:rsidP="00C15AAA">
      <w:pPr>
        <w:pStyle w:val="Heading1"/>
        <w:rPr>
          <w:sz w:val="22"/>
          <w:szCs w:val="22"/>
        </w:rPr>
      </w:pPr>
      <w:r>
        <w:rPr>
          <w:sz w:val="22"/>
          <w:szCs w:val="22"/>
          <w:lang w:val="en-DE"/>
        </w:rPr>
        <w:t>Overview</w:t>
      </w:r>
    </w:p>
    <w:p w14:paraId="7738DA4F" w14:textId="77777777" w:rsidR="0031611F" w:rsidRDefault="0031611F" w:rsidP="0031611F">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570D55BF" w14:textId="2D360341" w:rsidR="0031611F" w:rsidRPr="002D508C" w:rsidRDefault="0031611F" w:rsidP="0031611F">
      <w:pPr>
        <w:pStyle w:val="Text"/>
        <w:ind w:firstLine="0"/>
      </w:pPr>
      <w:r>
        <w:t xml:space="preserve">he </w:t>
      </w:r>
      <w:r w:rsidR="002D508C">
        <w:rPr>
          <w:lang w:val="en-DE"/>
        </w:rPr>
        <w:t>parts of the Smart Smoke detector could be explained</w:t>
      </w:r>
      <w:r>
        <w:t xml:space="preserve"> </w:t>
      </w:r>
      <w:r w:rsidR="002D508C">
        <w:rPr>
          <w:lang w:val="en-DE"/>
        </w:rPr>
        <w:t xml:space="preserve">in detail, with the help of a Functional Block diagram as can </w:t>
      </w:r>
    </w:p>
    <w:p w14:paraId="77589A08" w14:textId="60AB9931" w:rsidR="008966E1" w:rsidRPr="00457993" w:rsidRDefault="002D508C" w:rsidP="00E81C4F">
      <w:pPr>
        <w:pStyle w:val="Text"/>
        <w:ind w:firstLine="0"/>
        <w:rPr>
          <w:lang w:val="en-DE"/>
        </w:rPr>
      </w:pPr>
      <w:r>
        <w:rPr>
          <w:lang w:val="en-DE"/>
        </w:rPr>
        <w:t xml:space="preserve">be seen in </w:t>
      </w:r>
      <w:r w:rsidR="0051154A">
        <w:rPr>
          <w:lang w:val="en-DE"/>
        </w:rPr>
        <w:t xml:space="preserve">Figure 1. The central part of the device is a Conventional Smoke detector converted to a smart </w:t>
      </w:r>
      <w:r w:rsidR="00C75A95">
        <w:rPr>
          <w:lang w:val="en-DE"/>
        </w:rPr>
        <w:t>module</w:t>
      </w:r>
      <w:r w:rsidR="008966E1">
        <w:rPr>
          <w:lang w:val="en-DE"/>
        </w:rPr>
        <w:t>,</w:t>
      </w:r>
      <w:r w:rsidR="0051154A">
        <w:rPr>
          <w:lang w:val="en-DE"/>
        </w:rPr>
        <w:t xml:space="preserve"> </w:t>
      </w:r>
    </w:p>
    <w:p w14:paraId="29D7E954" w14:textId="6EF8BA97" w:rsidR="000A6633" w:rsidRPr="000319E3" w:rsidRDefault="00C75A95" w:rsidP="00C75A95">
      <w:pPr>
        <w:pStyle w:val="Text"/>
        <w:ind w:firstLine="0"/>
      </w:pPr>
      <w:r>
        <w:rPr>
          <w:lang w:val="en-DE"/>
        </w:rPr>
        <w:t xml:space="preserve">achieved by connecting a </w:t>
      </w:r>
      <w:proofErr w:type="spellStart"/>
      <w:r>
        <w:rPr>
          <w:lang w:val="en-DE"/>
        </w:rPr>
        <w:t>Wifi</w:t>
      </w:r>
      <w:proofErr w:type="spellEnd"/>
      <w:r>
        <w:rPr>
          <w:lang w:val="en-DE"/>
        </w:rPr>
        <w:t xml:space="preserve"> Module to it. The </w:t>
      </w:r>
      <w:proofErr w:type="spellStart"/>
      <w:r>
        <w:rPr>
          <w:lang w:val="en-DE"/>
        </w:rPr>
        <w:t>Wifi</w:t>
      </w:r>
      <w:proofErr w:type="spellEnd"/>
      <w:r>
        <w:rPr>
          <w:lang w:val="en-DE"/>
        </w:rPr>
        <w:t xml:space="preserve"> module</w:t>
      </w:r>
    </w:p>
    <w:p w14:paraId="6EE02DF0" w14:textId="77777777" w:rsidR="000A6633" w:rsidRDefault="000A6633" w:rsidP="00122C09">
      <w:pPr>
        <w:pStyle w:val="Text"/>
        <w:ind w:firstLine="0"/>
      </w:pPr>
    </w:p>
    <w:p w14:paraId="43A8D468" w14:textId="77777777" w:rsidR="000A6633" w:rsidRDefault="000A6633" w:rsidP="00122C09">
      <w:pPr>
        <w:pStyle w:val="Text"/>
        <w:ind w:firstLine="0"/>
      </w:pPr>
    </w:p>
    <w:p w14:paraId="55D0D038" w14:textId="77777777" w:rsidR="000A6633" w:rsidRDefault="000A6633" w:rsidP="00122C09">
      <w:pPr>
        <w:pStyle w:val="Text"/>
        <w:ind w:firstLine="0"/>
      </w:pPr>
    </w:p>
    <w:p w14:paraId="1FA9D3EE" w14:textId="77777777" w:rsidR="00D02EDF" w:rsidRDefault="00D02EDF" w:rsidP="00122C09">
      <w:pPr>
        <w:pStyle w:val="Text"/>
        <w:ind w:firstLine="0"/>
        <w:rPr>
          <w:noProof/>
          <w:lang w:val="en-IN" w:eastAsia="en-IN"/>
        </w:rPr>
      </w:pPr>
    </w:p>
    <w:p w14:paraId="4959DB81" w14:textId="6C5F50C0" w:rsidR="000A6633" w:rsidRDefault="00515C45" w:rsidP="00122C09">
      <w:pPr>
        <w:pStyle w:val="Text"/>
        <w:ind w:firstLine="0"/>
      </w:pPr>
      <w:r>
        <w:rPr>
          <w:noProof/>
          <w:lang w:val="en-IN" w:eastAsia="en-IN"/>
        </w:rPr>
        <w:drawing>
          <wp:inline distT="0" distB="0" distL="0" distR="0" wp14:anchorId="7A73A93F" wp14:editId="23B21924">
            <wp:extent cx="319087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ional block.jpg"/>
                    <pic:cNvPicPr/>
                  </pic:nvPicPr>
                  <pic:blipFill rotWithShape="1">
                    <a:blip r:embed="rId10">
                      <a:extLst>
                        <a:ext uri="{28A0092B-C50C-407E-A947-70E740481C1C}">
                          <a14:useLocalDpi xmlns:a14="http://schemas.microsoft.com/office/drawing/2010/main" val="0"/>
                        </a:ext>
                      </a:extLst>
                    </a:blip>
                    <a:srcRect l="2678"/>
                    <a:stretch/>
                  </pic:blipFill>
                  <pic:spPr bwMode="auto">
                    <a:xfrm>
                      <a:off x="0" y="0"/>
                      <a:ext cx="3190875" cy="4067175"/>
                    </a:xfrm>
                    <a:prstGeom prst="rect">
                      <a:avLst/>
                    </a:prstGeom>
                    <a:ln>
                      <a:noFill/>
                    </a:ln>
                    <a:extLst>
                      <a:ext uri="{53640926-AAD7-44D8-BBD7-CCE9431645EC}">
                        <a14:shadowObscured xmlns:a14="http://schemas.microsoft.com/office/drawing/2010/main"/>
                      </a:ext>
                    </a:extLst>
                  </pic:spPr>
                </pic:pic>
              </a:graphicData>
            </a:graphic>
          </wp:inline>
        </w:drawing>
      </w:r>
    </w:p>
    <w:p w14:paraId="5D6DB809" w14:textId="236DB128" w:rsidR="00515C45" w:rsidRPr="00C4623E" w:rsidRDefault="00515C45" w:rsidP="00C4623E">
      <w:pPr>
        <w:pStyle w:val="Text"/>
        <w:ind w:firstLine="0"/>
        <w:jc w:val="center"/>
        <w:rPr>
          <w:sz w:val="28"/>
          <w:vertAlign w:val="subscript"/>
        </w:rPr>
      </w:pPr>
      <w:r w:rsidRPr="00C4623E">
        <w:rPr>
          <w:sz w:val="28"/>
          <w:vertAlign w:val="subscript"/>
        </w:rPr>
        <w:t>Figure 1. Functional Block Diagram</w:t>
      </w:r>
    </w:p>
    <w:p w14:paraId="4918943D" w14:textId="77777777" w:rsidR="00E81C4F" w:rsidRDefault="00E81C4F" w:rsidP="00E81C4F">
      <w:pPr>
        <w:pStyle w:val="Text"/>
        <w:ind w:firstLine="0"/>
      </w:pPr>
    </w:p>
    <w:p w14:paraId="0185B346" w14:textId="434D15BC" w:rsidR="000319E3" w:rsidRDefault="002D508C" w:rsidP="007C4311">
      <w:pPr>
        <w:pStyle w:val="Text"/>
        <w:ind w:firstLine="0"/>
        <w:rPr>
          <w:lang w:val="en-DE"/>
        </w:rPr>
      </w:pPr>
      <w:r>
        <w:rPr>
          <w:lang w:val="en-DE"/>
        </w:rPr>
        <w:t>used here was an ESP 8266 w</w:t>
      </w:r>
      <w:r w:rsidR="007C4311">
        <w:rPr>
          <w:lang w:val="en-DE"/>
        </w:rPr>
        <w:t>hich</w:t>
      </w:r>
      <w:r w:rsidR="00457993">
        <w:rPr>
          <w:lang w:val="en-DE"/>
        </w:rPr>
        <w:t xml:space="preserve"> enables wireless communication and is connected to </w:t>
      </w:r>
      <w:r w:rsidR="005D280E">
        <w:rPr>
          <w:lang w:val="en-DE"/>
        </w:rPr>
        <w:t>the to</w:t>
      </w:r>
      <w:r w:rsidR="007C4311">
        <w:rPr>
          <w:lang w:val="en-DE"/>
        </w:rPr>
        <w:t xml:space="preserve"> the </w:t>
      </w:r>
      <w:r w:rsidR="0082085F">
        <w:rPr>
          <w:lang w:val="en-DE"/>
        </w:rPr>
        <w:t xml:space="preserve">inner circuit of a conventional smoke detector. </w:t>
      </w:r>
    </w:p>
    <w:p w14:paraId="29C9BF76" w14:textId="77777777" w:rsidR="000319E3" w:rsidRDefault="000319E3" w:rsidP="007C4311">
      <w:pPr>
        <w:pStyle w:val="Text"/>
        <w:ind w:firstLine="0"/>
        <w:rPr>
          <w:lang w:val="en-DE"/>
        </w:rPr>
      </w:pPr>
    </w:p>
    <w:p w14:paraId="035AB24A" w14:textId="7CEEE3D9" w:rsidR="000319E3" w:rsidRDefault="0082085F" w:rsidP="007C4311">
      <w:pPr>
        <w:pStyle w:val="Text"/>
        <w:ind w:firstLine="0"/>
        <w:rPr>
          <w:lang w:val="en-DE"/>
        </w:rPr>
      </w:pPr>
      <w:r>
        <w:rPr>
          <w:lang w:val="en-DE"/>
        </w:rPr>
        <w:t xml:space="preserve">The communication protocol used is the </w:t>
      </w:r>
      <w:r w:rsidR="003B5808">
        <w:rPr>
          <w:lang w:val="en-DE"/>
        </w:rPr>
        <w:t xml:space="preserve">MQTT, </w:t>
      </w:r>
      <w:r>
        <w:rPr>
          <w:lang w:val="en-DE"/>
        </w:rPr>
        <w:t>a light</w:t>
      </w:r>
      <w:r w:rsidR="003B5808">
        <w:rPr>
          <w:lang w:val="en-DE"/>
        </w:rPr>
        <w:t>weight messaging technique. The central communication point is the MQTT broker</w:t>
      </w:r>
      <w:r w:rsidR="0031611F">
        <w:rPr>
          <w:lang w:val="en-DE"/>
        </w:rPr>
        <w:t xml:space="preserve"> installed on a compact and </w:t>
      </w:r>
      <w:r w:rsidR="005D280E">
        <w:rPr>
          <w:lang w:val="en-DE"/>
        </w:rPr>
        <w:t>powerful</w:t>
      </w:r>
      <w:r w:rsidR="0031611F">
        <w:rPr>
          <w:lang w:val="en-DE"/>
        </w:rPr>
        <w:t xml:space="preserve"> mini computer like Raspberry Pi.</w:t>
      </w:r>
      <w:r w:rsidR="002D508C">
        <w:rPr>
          <w:lang w:val="en-DE"/>
        </w:rPr>
        <w:t xml:space="preserve"> Moreover, for end to end communication and routing control the SCION internet architecture was used. This helped ensuring high efficiency and security</w:t>
      </w:r>
      <w:r w:rsidR="003A552D">
        <w:rPr>
          <w:lang w:val="en-DE"/>
        </w:rPr>
        <w:t xml:space="preserve"> for packet forwarding. </w:t>
      </w:r>
    </w:p>
    <w:p w14:paraId="47730C88" w14:textId="77777777" w:rsidR="000319E3" w:rsidRDefault="000319E3" w:rsidP="007C4311">
      <w:pPr>
        <w:pStyle w:val="Text"/>
        <w:ind w:firstLine="0"/>
        <w:rPr>
          <w:lang w:val="en-DE"/>
        </w:rPr>
      </w:pPr>
    </w:p>
    <w:p w14:paraId="3DA9A5A6" w14:textId="0B40DC44" w:rsidR="000A6633" w:rsidRDefault="003A552D" w:rsidP="007C4311">
      <w:pPr>
        <w:pStyle w:val="Text"/>
        <w:ind w:firstLine="0"/>
        <w:rPr>
          <w:lang w:val="en-DE"/>
        </w:rPr>
      </w:pPr>
      <w:r>
        <w:rPr>
          <w:lang w:val="en-DE"/>
        </w:rPr>
        <w:t xml:space="preserve">For remote monitoring a powerful and </w:t>
      </w:r>
      <w:r w:rsidR="005D280E">
        <w:rPr>
          <w:lang w:val="en-DE"/>
        </w:rPr>
        <w:t>intelligent</w:t>
      </w:r>
      <w:r>
        <w:rPr>
          <w:lang w:val="en-DE"/>
        </w:rPr>
        <w:t xml:space="preserve"> machine was used. The SIG (SCION IP Gateway) configured on the same enables connectivity between the same, which is in turn an </w:t>
      </w:r>
      <w:r>
        <w:rPr>
          <w:lang w:val="en-DE"/>
        </w:rPr>
        <w:lastRenderedPageBreak/>
        <w:t>MQTT client and the Raspberry Pi. To visualize the data received from the smart smoke detector, a flow-based development tool</w:t>
      </w:r>
      <w:r w:rsidR="005E30DA">
        <w:rPr>
          <w:lang w:val="en-DE"/>
        </w:rPr>
        <w:t xml:space="preserve"> called Node - Red</w:t>
      </w:r>
      <w:r>
        <w:rPr>
          <w:lang w:val="en-DE"/>
        </w:rPr>
        <w:t xml:space="preserve"> has been installed. </w:t>
      </w:r>
      <w:r w:rsidR="00C75A95">
        <w:rPr>
          <w:lang w:val="en-DE"/>
        </w:rPr>
        <w:t>Each part in the block diagram is explained in the following sessions.</w:t>
      </w:r>
    </w:p>
    <w:p w14:paraId="5C5C73E0" w14:textId="77777777" w:rsidR="000319E3" w:rsidRPr="000319E3" w:rsidRDefault="000319E3" w:rsidP="007C4311">
      <w:pPr>
        <w:pStyle w:val="Text"/>
        <w:ind w:firstLine="0"/>
      </w:pPr>
    </w:p>
    <w:p w14:paraId="18F90AC8" w14:textId="1608DD23" w:rsidR="000A6633" w:rsidRDefault="00C75A95" w:rsidP="00AC576B">
      <w:pPr>
        <w:pStyle w:val="Heading2"/>
      </w:pPr>
      <w:r w:rsidRPr="00C75A95">
        <w:rPr>
          <w:sz w:val="22"/>
          <w:szCs w:val="22"/>
          <w:lang w:val="en-DE"/>
        </w:rPr>
        <w:t>Photoelectric Smoke Detector</w:t>
      </w:r>
    </w:p>
    <w:p w14:paraId="6F8A30F4" w14:textId="7A53ADF1" w:rsidR="00C75A95" w:rsidRDefault="005D280E" w:rsidP="00C75A95">
      <w:pPr>
        <w:pStyle w:val="Text"/>
        <w:ind w:firstLine="0"/>
        <w:rPr>
          <w:lang w:val="en-DE"/>
        </w:rPr>
      </w:pPr>
      <w:r>
        <w:rPr>
          <w:lang w:val="en-DE"/>
        </w:rPr>
        <w:t>T</w:t>
      </w:r>
      <w:r>
        <w:t xml:space="preserve">hose </w:t>
      </w:r>
      <w:r>
        <w:rPr>
          <w:lang w:val="en-DE"/>
        </w:rPr>
        <w:t>kinds of detectors</w:t>
      </w:r>
      <w:r w:rsidR="00123F37">
        <w:rPr>
          <w:lang w:val="en-DE"/>
        </w:rPr>
        <w:t xml:space="preserve"> are mostly </w:t>
      </w:r>
      <w:r>
        <w:rPr>
          <w:lang w:val="en-DE"/>
        </w:rPr>
        <w:t>reacting</w:t>
      </w:r>
      <w:r w:rsidR="00123F37">
        <w:rPr>
          <w:lang w:val="en-DE"/>
        </w:rPr>
        <w:t xml:space="preserve"> more</w:t>
      </w:r>
      <w:r w:rsidR="009264D2">
        <w:t xml:space="preserve"> to fires that</w:t>
      </w:r>
      <w:r w:rsidR="00123F37">
        <w:rPr>
          <w:lang w:val="en-DE"/>
        </w:rPr>
        <w:t xml:space="preserve"> happen due to long time</w:t>
      </w:r>
      <w:r w:rsidR="009264D2">
        <w:t xml:space="preserve"> smoldering.</w:t>
      </w:r>
      <w:r w:rsidR="00C75A95">
        <w:rPr>
          <w:lang w:val="en-DE"/>
        </w:rPr>
        <w:t xml:space="preserve"> </w:t>
      </w:r>
      <w:r w:rsidR="00123F37">
        <w:rPr>
          <w:lang w:val="en-DE"/>
        </w:rPr>
        <w:t xml:space="preserve">It is also known Optical Smoke detector. The main pasts include </w:t>
      </w:r>
      <w:r>
        <w:rPr>
          <w:lang w:val="en-DE"/>
        </w:rPr>
        <w:t>an</w:t>
      </w:r>
      <w:r w:rsidR="00123F37">
        <w:rPr>
          <w:lang w:val="en-DE"/>
        </w:rPr>
        <w:t xml:space="preserve"> </w:t>
      </w:r>
      <w:r>
        <w:rPr>
          <w:lang w:val="en-DE"/>
        </w:rPr>
        <w:t>infrared / ultra violet / conventional bulb</w:t>
      </w:r>
      <w:r w:rsidR="00C04DF2">
        <w:rPr>
          <w:lang w:val="en-DE"/>
        </w:rPr>
        <w:t xml:space="preserve"> and a photo diode. The photo diode </w:t>
      </w:r>
      <w:r>
        <w:rPr>
          <w:lang w:val="en-DE"/>
        </w:rPr>
        <w:t>acts</w:t>
      </w:r>
      <w:r w:rsidR="00C04DF2">
        <w:rPr>
          <w:lang w:val="en-DE"/>
        </w:rPr>
        <w:t xml:space="preserve"> as light receiver. All of these pasts are safely packed in a sensitive chamber. </w:t>
      </w:r>
      <w:r w:rsidR="00C04DF2" w:rsidRPr="00C04DF2">
        <w:rPr>
          <w:lang w:val="en-DE"/>
        </w:rPr>
        <w:t>In these type of alarms, light intensity is focused on to the enclosed sensing chamber off the sensor. The smoke due to fire incident enters the chamber, which reflect light onto the sensor, and the alarm set on.</w:t>
      </w:r>
    </w:p>
    <w:p w14:paraId="59188A93" w14:textId="77777777" w:rsidR="000319E3" w:rsidRPr="000319E3" w:rsidRDefault="000319E3" w:rsidP="00C75A95">
      <w:pPr>
        <w:pStyle w:val="Text"/>
        <w:ind w:firstLine="0"/>
        <w:rPr>
          <w:lang w:val="en-DE"/>
        </w:rPr>
      </w:pPr>
    </w:p>
    <w:p w14:paraId="5494C153" w14:textId="492D3A90" w:rsidR="000A6633" w:rsidRDefault="00B43AF1" w:rsidP="00122C09">
      <w:pPr>
        <w:pStyle w:val="Text"/>
        <w:ind w:firstLine="0"/>
      </w:pPr>
      <w:r>
        <w:t xml:space="preserve">In the scope of this project, the initial goal is to gain enough knowledge about the working of smoke detectors and Microchip modules. </w:t>
      </w:r>
      <w:r w:rsidR="00453FFA" w:rsidRPr="001E5D58">
        <w:t>The smoke detector used here is based on the MC145010 IC.</w:t>
      </w:r>
      <w:r>
        <w:rPr>
          <w:lang w:val="en-DE"/>
        </w:rPr>
        <w:t xml:space="preserve"> </w:t>
      </w:r>
      <w:r w:rsidR="00453FFA" w:rsidRPr="001E5D58">
        <w:t>This Photoelectric Smoke detector IC is an advanced smoke detector component containing sophistic</w:t>
      </w:r>
      <w:r w:rsidR="005E30DA" w:rsidRPr="001E5D58">
        <w:t>ated</w:t>
      </w:r>
      <w:r w:rsidR="00453FFA" w:rsidRPr="001E5D58">
        <w:t xml:space="preserve"> very low power</w:t>
      </w:r>
      <w:r w:rsidR="005E30DA" w:rsidRPr="001E5D58">
        <w:t xml:space="preserve"> circuitry.</w:t>
      </w:r>
      <w:r w:rsidR="00453FFA" w:rsidRPr="001E5D58">
        <w:t xml:space="preserve"> </w:t>
      </w:r>
      <w:r w:rsidR="001E5D58" w:rsidRPr="001E5D58">
        <w:t>The IC is used with an infrared photoelectric chamber. Detection is accomplished by sensing scattered light from minute smoke particles or other aerosols. When detection occurs, a pulsating alarm is sounded via on-chip push-pull drivers and an external piezoelectric transducer</w:t>
      </w:r>
      <w:r w:rsidR="001E5D58">
        <w:t xml:space="preserve">. </w:t>
      </w:r>
    </w:p>
    <w:p w14:paraId="50F8D5B7" w14:textId="77777777" w:rsidR="00E0399F" w:rsidRDefault="00E0399F" w:rsidP="00122C09">
      <w:pPr>
        <w:pStyle w:val="Text"/>
        <w:ind w:firstLine="0"/>
        <w:rPr>
          <w:noProof/>
          <w:lang w:val="en-IN" w:eastAsia="en-IN"/>
        </w:rPr>
      </w:pPr>
    </w:p>
    <w:p w14:paraId="138E774C" w14:textId="5502784D" w:rsidR="000A6633" w:rsidRDefault="00B43AF1" w:rsidP="00C04DF2">
      <w:pPr>
        <w:pStyle w:val="Text"/>
        <w:ind w:firstLine="0"/>
        <w:jc w:val="center"/>
      </w:pPr>
      <w:r>
        <w:rPr>
          <w:noProof/>
          <w:lang w:val="en-IN" w:eastAsia="en-IN"/>
        </w:rPr>
        <w:drawing>
          <wp:inline distT="0" distB="0" distL="0" distR="0" wp14:anchorId="53EFBDA5" wp14:editId="721748A4">
            <wp:extent cx="238125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 Diagram MC140610.PNG"/>
                    <pic:cNvPicPr/>
                  </pic:nvPicPr>
                  <pic:blipFill rotWithShape="1">
                    <a:blip r:embed="rId11"/>
                    <a:srcRect t="6159" b="4348"/>
                    <a:stretch/>
                  </pic:blipFill>
                  <pic:spPr bwMode="auto">
                    <a:xfrm>
                      <a:off x="0" y="0"/>
                      <a:ext cx="2381468" cy="1886123"/>
                    </a:xfrm>
                    <a:prstGeom prst="rect">
                      <a:avLst/>
                    </a:prstGeom>
                    <a:ln>
                      <a:noFill/>
                    </a:ln>
                    <a:extLst>
                      <a:ext uri="{53640926-AAD7-44D8-BBD7-CCE9431645EC}">
                        <a14:shadowObscured xmlns:a14="http://schemas.microsoft.com/office/drawing/2010/main"/>
                      </a:ext>
                    </a:extLst>
                  </pic:spPr>
                </pic:pic>
              </a:graphicData>
            </a:graphic>
          </wp:inline>
        </w:drawing>
      </w:r>
    </w:p>
    <w:p w14:paraId="733795CA" w14:textId="49CA9A0A" w:rsidR="000A6633" w:rsidRPr="00176C59" w:rsidRDefault="0075344C" w:rsidP="0075344C">
      <w:pPr>
        <w:pStyle w:val="Text"/>
        <w:ind w:firstLine="0"/>
        <w:rPr>
          <w:sz w:val="22"/>
          <w:vertAlign w:val="subscript"/>
          <w:lang w:val="en-DE"/>
        </w:rPr>
      </w:pPr>
      <w:r w:rsidRPr="0075344C">
        <w:rPr>
          <w:sz w:val="22"/>
          <w:vertAlign w:val="subscript"/>
          <w:lang w:val="en-DE"/>
        </w:rPr>
        <w:t xml:space="preserve">    </w:t>
      </w:r>
      <w:r>
        <w:rPr>
          <w:sz w:val="22"/>
          <w:vertAlign w:val="subscript"/>
          <w:lang w:val="en-DE"/>
        </w:rPr>
        <w:t xml:space="preserve">                    </w:t>
      </w:r>
      <w:r w:rsidRPr="0075344C">
        <w:rPr>
          <w:sz w:val="22"/>
          <w:vertAlign w:val="subscript"/>
          <w:lang w:val="en-DE"/>
        </w:rPr>
        <w:t xml:space="preserve"> </w:t>
      </w:r>
      <w:r w:rsidR="00B43AF1" w:rsidRPr="00C4623E">
        <w:rPr>
          <w:sz w:val="28"/>
          <w:vertAlign w:val="subscript"/>
        </w:rPr>
        <w:t>Figure 2. Pin Diagram of MC145010</w:t>
      </w:r>
      <w:r w:rsidR="00176C59">
        <w:rPr>
          <w:sz w:val="28"/>
          <w:vertAlign w:val="subscript"/>
          <w:lang w:val="en-DE"/>
        </w:rPr>
        <w:t xml:space="preserve"> [8]</w:t>
      </w:r>
    </w:p>
    <w:p w14:paraId="7B769336" w14:textId="39C3965D" w:rsidR="000A6633" w:rsidRDefault="000A6633" w:rsidP="00122C09">
      <w:pPr>
        <w:pStyle w:val="Text"/>
        <w:ind w:firstLine="0"/>
      </w:pPr>
    </w:p>
    <w:p w14:paraId="36D77AF3" w14:textId="2C32F509" w:rsidR="0026751E" w:rsidRDefault="00FA26A8" w:rsidP="00B43AF1">
      <w:pPr>
        <w:pStyle w:val="Text"/>
        <w:ind w:firstLine="0"/>
      </w:pPr>
      <w:r>
        <w:t>Inside the detector, there is a light-sensing chamber. In this chamber, a LED projects light in a straight line,</w:t>
      </w:r>
      <w:r w:rsidR="00906952">
        <w:t xml:space="preserve"> when smoke enters this chamber it cuts the LED straight line inside the chamber which rings the alarm. The whole</w:t>
      </w:r>
      <w:r w:rsidR="00B43AF1">
        <w:t xml:space="preserve"> process is controlled by an IC MC145</w:t>
      </w:r>
      <w:r w:rsidR="00906952">
        <w:t>010.</w:t>
      </w:r>
    </w:p>
    <w:p w14:paraId="39EF34EF" w14:textId="77777777" w:rsidR="000319E3" w:rsidRDefault="000319E3" w:rsidP="00B43AF1">
      <w:pPr>
        <w:pStyle w:val="Text"/>
        <w:ind w:firstLine="0"/>
      </w:pPr>
    </w:p>
    <w:p w14:paraId="4AB8695F" w14:textId="6DDB3E2C" w:rsidR="005402E1" w:rsidRDefault="00B95C16" w:rsidP="00EF0F66">
      <w:pPr>
        <w:pStyle w:val="Text"/>
        <w:ind w:firstLine="0"/>
      </w:pPr>
      <w:r>
        <w:t>The MC145</w:t>
      </w:r>
      <w:r w:rsidR="005402E1">
        <w:t xml:space="preserve">010 IC has 16 pins, each one has its own purpose. For this project, the I/O pin is read continuously to ensure </w:t>
      </w:r>
      <w:r w:rsidR="00B43AF1">
        <w:rPr>
          <w:lang w:val="en-DE"/>
        </w:rPr>
        <w:t>smoke detection</w:t>
      </w:r>
      <w:r w:rsidR="005402E1">
        <w:t xml:space="preserve">. When a smoke is detected or tested the I/O pin gives a high output signal. </w:t>
      </w:r>
    </w:p>
    <w:p w14:paraId="0EED0683" w14:textId="64CF8947" w:rsidR="00B43AF1" w:rsidRDefault="00B43AF1" w:rsidP="00EF0F66">
      <w:pPr>
        <w:pStyle w:val="Text"/>
        <w:ind w:firstLine="0"/>
      </w:pPr>
    </w:p>
    <w:p w14:paraId="1CAF5904" w14:textId="10F7CB38" w:rsidR="00B43AF1" w:rsidRDefault="00120347" w:rsidP="00B43AF1">
      <w:pPr>
        <w:pStyle w:val="Heading2"/>
        <w:rPr>
          <w:sz w:val="22"/>
          <w:szCs w:val="22"/>
          <w:lang w:val="en-DE"/>
        </w:rPr>
      </w:pPr>
      <w:r>
        <w:rPr>
          <w:sz w:val="22"/>
          <w:szCs w:val="22"/>
          <w:lang w:val="en-DE"/>
        </w:rPr>
        <w:t xml:space="preserve">Node MCU </w:t>
      </w:r>
      <w:r w:rsidR="00E0399F" w:rsidRPr="00E0399F">
        <w:rPr>
          <w:sz w:val="22"/>
          <w:szCs w:val="22"/>
          <w:lang w:val="en-DE"/>
        </w:rPr>
        <w:t>ESP 8266</w:t>
      </w:r>
    </w:p>
    <w:p w14:paraId="7C8318DB" w14:textId="5E359C7D" w:rsidR="00860394" w:rsidRDefault="00860394" w:rsidP="00860394">
      <w:pPr>
        <w:rPr>
          <w:lang w:val="en-DE"/>
        </w:rPr>
      </w:pPr>
      <w:r w:rsidRPr="00860394">
        <w:rPr>
          <w:lang w:val="en-DE"/>
        </w:rPr>
        <w:t xml:space="preserve">The ESP8266 is a </w:t>
      </w:r>
      <w:r w:rsidR="008A6CF2">
        <w:rPr>
          <w:lang w:val="en-DE"/>
        </w:rPr>
        <w:t>cheap</w:t>
      </w:r>
      <w:r w:rsidRPr="00860394">
        <w:rPr>
          <w:lang w:val="en-DE"/>
        </w:rPr>
        <w:t xml:space="preserve"> Wi-Fi microchip</w:t>
      </w:r>
      <w:r w:rsidR="008A6CF2">
        <w:rPr>
          <w:lang w:val="en-DE"/>
        </w:rPr>
        <w:t xml:space="preserve">. It </w:t>
      </w:r>
      <w:r w:rsidR="005D280E">
        <w:rPr>
          <w:lang w:val="en-DE"/>
        </w:rPr>
        <w:t>possesses</w:t>
      </w:r>
      <w:r w:rsidRPr="00860394">
        <w:rPr>
          <w:lang w:val="en-DE"/>
        </w:rPr>
        <w:t xml:space="preserve"> </w:t>
      </w:r>
      <w:r w:rsidR="008A6CF2">
        <w:rPr>
          <w:lang w:val="en-DE"/>
        </w:rPr>
        <w:t>“</w:t>
      </w:r>
      <w:r w:rsidRPr="00860394">
        <w:rPr>
          <w:lang w:val="en-DE"/>
        </w:rPr>
        <w:t>full TCP/IP stack and microcontroller capability</w:t>
      </w:r>
      <w:r>
        <w:rPr>
          <w:lang w:val="en-DE"/>
        </w:rPr>
        <w:t xml:space="preserve">. </w:t>
      </w:r>
      <w:proofErr w:type="spellStart"/>
      <w:r w:rsidRPr="00860394">
        <w:rPr>
          <w:lang w:val="en-DE"/>
        </w:rPr>
        <w:t>NodeMCU</w:t>
      </w:r>
      <w:proofErr w:type="spellEnd"/>
      <w:r w:rsidRPr="00860394">
        <w:rPr>
          <w:lang w:val="en-DE"/>
        </w:rPr>
        <w:t xml:space="preserve"> is an </w:t>
      </w:r>
      <w:r w:rsidRPr="00860394">
        <w:rPr>
          <w:lang w:val="en-DE"/>
        </w:rPr>
        <w:t>open source IoT platform</w:t>
      </w:r>
      <w:r>
        <w:rPr>
          <w:lang w:val="en-DE"/>
        </w:rPr>
        <w:t xml:space="preserve"> which includes a </w:t>
      </w:r>
      <w:r w:rsidRPr="00860394">
        <w:rPr>
          <w:lang w:val="en-DE"/>
        </w:rPr>
        <w:t xml:space="preserve">firmware </w:t>
      </w:r>
      <w:r>
        <w:rPr>
          <w:lang w:val="en-DE"/>
        </w:rPr>
        <w:t xml:space="preserve">that </w:t>
      </w:r>
      <w:r w:rsidRPr="00860394">
        <w:rPr>
          <w:lang w:val="en-DE"/>
        </w:rPr>
        <w:t xml:space="preserve">runs on the ESP8266 Wi-Fi </w:t>
      </w:r>
      <w:proofErr w:type="spellStart"/>
      <w:r w:rsidRPr="00860394">
        <w:rPr>
          <w:lang w:val="en-DE"/>
        </w:rPr>
        <w:t>SoC</w:t>
      </w:r>
      <w:r>
        <w:rPr>
          <w:lang w:val="en-DE"/>
        </w:rPr>
        <w:t>.</w:t>
      </w:r>
      <w:proofErr w:type="spellEnd"/>
    </w:p>
    <w:p w14:paraId="6FEBD011" w14:textId="7F5ECAC6" w:rsidR="00860394" w:rsidRPr="000319E3" w:rsidRDefault="00860394" w:rsidP="00860394">
      <w:pPr>
        <w:rPr>
          <w:lang w:val="en-DE"/>
        </w:rPr>
      </w:pPr>
      <w:r w:rsidRPr="00860394">
        <w:rPr>
          <w:lang w:val="en-DE"/>
        </w:rPr>
        <w:t xml:space="preserve">The development board equips the ESP-12E module containing ESP8266 chip having </w:t>
      </w:r>
      <w:proofErr w:type="spellStart"/>
      <w:r w:rsidRPr="00860394">
        <w:rPr>
          <w:lang w:val="en-DE"/>
        </w:rPr>
        <w:t>Tensilica</w:t>
      </w:r>
      <w:proofErr w:type="spellEnd"/>
      <w:r w:rsidRPr="00860394">
        <w:rPr>
          <w:lang w:val="en-DE"/>
        </w:rPr>
        <w:t xml:space="preserve"> </w:t>
      </w:r>
      <w:proofErr w:type="spellStart"/>
      <w:r w:rsidRPr="00860394">
        <w:rPr>
          <w:lang w:val="en-DE"/>
        </w:rPr>
        <w:t>Xtensa</w:t>
      </w:r>
      <w:proofErr w:type="spellEnd"/>
      <w:r w:rsidRPr="00860394">
        <w:rPr>
          <w:lang w:val="en-DE"/>
        </w:rPr>
        <w:t>® 32-bit LX106 RISC microprocessor which operates at 80 to 160 MHz adjustable clock frequency and supports RTOS.</w:t>
      </w:r>
    </w:p>
    <w:p w14:paraId="449A2106" w14:textId="77777777" w:rsidR="00860394" w:rsidRPr="00860394" w:rsidRDefault="00860394" w:rsidP="00860394">
      <w:pPr>
        <w:rPr>
          <w:lang w:val="en-DE"/>
        </w:rPr>
      </w:pPr>
    </w:p>
    <w:p w14:paraId="0870A63F" w14:textId="56C82369" w:rsidR="00860394" w:rsidRPr="00D80A84" w:rsidRDefault="000319E3" w:rsidP="00860394">
      <w:pPr>
        <w:rPr>
          <w:lang w:val="en-DE"/>
        </w:rPr>
      </w:pPr>
      <w:r w:rsidRPr="00860394">
        <w:rPr>
          <w:lang w:val="en-DE"/>
        </w:rPr>
        <w:t xml:space="preserve">There’s also 128 </w:t>
      </w:r>
      <w:r>
        <w:rPr>
          <w:lang w:val="en-DE"/>
        </w:rPr>
        <w:t xml:space="preserve">KB RAM and 4MB of Flash memory </w:t>
      </w:r>
      <w:r w:rsidRPr="00860394">
        <w:rPr>
          <w:lang w:val="en-DE"/>
        </w:rPr>
        <w:t>for program and data storage</w:t>
      </w:r>
      <w:r>
        <w:rPr>
          <w:lang w:val="en-DE"/>
        </w:rPr>
        <w:t xml:space="preserve">. </w:t>
      </w:r>
      <w:r w:rsidR="00860394" w:rsidRPr="00860394">
        <w:rPr>
          <w:lang w:val="en-DE"/>
        </w:rPr>
        <w:t xml:space="preserve">The ESP8266 Integrates 802.11b/g/n HT40 Wi-Fi transceiver, so it can not only connect to a </w:t>
      </w:r>
      <w:proofErr w:type="spellStart"/>
      <w:r w:rsidR="00860394" w:rsidRPr="00860394">
        <w:rPr>
          <w:lang w:val="en-DE"/>
        </w:rPr>
        <w:t>WiFi</w:t>
      </w:r>
      <w:proofErr w:type="spellEnd"/>
      <w:r w:rsidR="00860394" w:rsidRPr="00860394">
        <w:rPr>
          <w:lang w:val="en-DE"/>
        </w:rPr>
        <w:t xml:space="preserve"> network and in</w:t>
      </w:r>
      <w:r w:rsidR="00860394">
        <w:rPr>
          <w:lang w:val="en-DE"/>
        </w:rPr>
        <w:t>teract with the Internet, but</w:t>
      </w:r>
      <w:r w:rsidR="00860394" w:rsidRPr="00860394">
        <w:rPr>
          <w:lang w:val="en-DE"/>
        </w:rPr>
        <w:t xml:space="preserve"> can also set up a network of its own, allowing other dev</w:t>
      </w:r>
      <w:r w:rsidR="00860394">
        <w:rPr>
          <w:lang w:val="en-DE"/>
        </w:rPr>
        <w:t>ices to connect directly to it.</w:t>
      </w:r>
    </w:p>
    <w:p w14:paraId="7880DE51" w14:textId="265144FA" w:rsidR="000319E3" w:rsidRDefault="000319E3" w:rsidP="00860394">
      <w:pPr>
        <w:rPr>
          <w:lang w:val="en-DE"/>
        </w:rPr>
      </w:pPr>
    </w:p>
    <w:p w14:paraId="6C3E272F" w14:textId="24CCA64C" w:rsidR="00B3474B" w:rsidRDefault="005D280E" w:rsidP="00B3474B">
      <w:pPr>
        <w:pStyle w:val="Heading2"/>
        <w:numPr>
          <w:ilvl w:val="0"/>
          <w:numId w:val="0"/>
        </w:numPr>
        <w:rPr>
          <w:lang w:val="en-DE"/>
        </w:rPr>
      </w:pPr>
      <w:r>
        <w:rPr>
          <w:lang w:val="en-DE"/>
        </w:rPr>
        <w:t>B.1 Power</w:t>
      </w:r>
      <w:r w:rsidR="00B3474B">
        <w:rPr>
          <w:lang w:val="en-DE"/>
        </w:rPr>
        <w:t xml:space="preserve"> Requirement</w:t>
      </w:r>
    </w:p>
    <w:p w14:paraId="7D8C9E3E" w14:textId="77777777" w:rsidR="00B3474B" w:rsidRPr="00B3474B" w:rsidRDefault="00B3474B" w:rsidP="00B3474B">
      <w:pPr>
        <w:pStyle w:val="ListParagraph"/>
        <w:numPr>
          <w:ilvl w:val="0"/>
          <w:numId w:val="42"/>
        </w:numPr>
        <w:rPr>
          <w:lang w:val="en-DE"/>
        </w:rPr>
      </w:pPr>
      <w:r w:rsidRPr="00B3474B">
        <w:rPr>
          <w:lang w:val="en-DE"/>
        </w:rPr>
        <w:t>Operating Voltage: 2.5V to 3.6V</w:t>
      </w:r>
    </w:p>
    <w:p w14:paraId="169F9947" w14:textId="77777777" w:rsidR="00B3474B" w:rsidRPr="00B3474B" w:rsidRDefault="00B3474B" w:rsidP="00B3474B">
      <w:pPr>
        <w:pStyle w:val="ListParagraph"/>
        <w:numPr>
          <w:ilvl w:val="0"/>
          <w:numId w:val="42"/>
        </w:numPr>
        <w:rPr>
          <w:lang w:val="en-DE"/>
        </w:rPr>
      </w:pPr>
      <w:r w:rsidRPr="00B3474B">
        <w:rPr>
          <w:lang w:val="en-DE"/>
        </w:rPr>
        <w:t>On-board 3.3V 600mA regulator</w:t>
      </w:r>
    </w:p>
    <w:p w14:paraId="03C7E9E0" w14:textId="77777777" w:rsidR="00B3474B" w:rsidRPr="00B3474B" w:rsidRDefault="00B3474B" w:rsidP="00B3474B">
      <w:pPr>
        <w:pStyle w:val="ListParagraph"/>
        <w:numPr>
          <w:ilvl w:val="0"/>
          <w:numId w:val="42"/>
        </w:numPr>
        <w:rPr>
          <w:lang w:val="en-DE"/>
        </w:rPr>
      </w:pPr>
      <w:r w:rsidRPr="00B3474B">
        <w:rPr>
          <w:lang w:val="en-DE"/>
        </w:rPr>
        <w:t>80mA Operating Current</w:t>
      </w:r>
    </w:p>
    <w:p w14:paraId="6E53268D" w14:textId="7359BE08" w:rsidR="00B3474B" w:rsidRDefault="00B3474B" w:rsidP="00B3474B">
      <w:pPr>
        <w:pStyle w:val="ListParagraph"/>
        <w:numPr>
          <w:ilvl w:val="0"/>
          <w:numId w:val="42"/>
        </w:numPr>
        <w:rPr>
          <w:lang w:val="en-DE"/>
        </w:rPr>
      </w:pPr>
      <w:r w:rsidRPr="00B3474B">
        <w:rPr>
          <w:lang w:val="en-DE"/>
        </w:rPr>
        <w:t>20 µA during Sleep Mode</w:t>
      </w:r>
    </w:p>
    <w:p w14:paraId="54DC2E9E" w14:textId="77777777" w:rsidR="00B3474B" w:rsidRPr="00B3474B" w:rsidRDefault="00B3474B" w:rsidP="00B3474B">
      <w:pPr>
        <w:pStyle w:val="ListParagraph"/>
        <w:rPr>
          <w:lang w:val="en-DE"/>
        </w:rPr>
      </w:pPr>
    </w:p>
    <w:p w14:paraId="16CFF082" w14:textId="6FD52622" w:rsidR="00B3474B" w:rsidRPr="00B3474B" w:rsidRDefault="00B3474B" w:rsidP="00860394">
      <w:pPr>
        <w:rPr>
          <w:lang w:val="en-DE"/>
        </w:rPr>
      </w:pPr>
      <w:r w:rsidRPr="00B3474B">
        <w:rPr>
          <w:lang w:val="en-DE"/>
        </w:rPr>
        <w:t xml:space="preserve">Power to the ESP8266 </w:t>
      </w:r>
      <w:proofErr w:type="spellStart"/>
      <w:r w:rsidRPr="00B3474B">
        <w:rPr>
          <w:lang w:val="en-DE"/>
        </w:rPr>
        <w:t>NodeMCU</w:t>
      </w:r>
      <w:proofErr w:type="spellEnd"/>
      <w:r w:rsidRPr="00B3474B">
        <w:rPr>
          <w:lang w:val="en-DE"/>
        </w:rPr>
        <w:t xml:space="preserve"> is supplied via th</w:t>
      </w:r>
      <w:r>
        <w:rPr>
          <w:lang w:val="en-DE"/>
        </w:rPr>
        <w:t xml:space="preserve">e on-board </w:t>
      </w:r>
      <w:proofErr w:type="spellStart"/>
      <w:r>
        <w:rPr>
          <w:lang w:val="en-DE"/>
        </w:rPr>
        <w:t>MicroB</w:t>
      </w:r>
      <w:proofErr w:type="spellEnd"/>
      <w:r>
        <w:rPr>
          <w:lang w:val="en-DE"/>
        </w:rPr>
        <w:t xml:space="preserve"> USB connector or a</w:t>
      </w:r>
      <w:r w:rsidRPr="00B3474B">
        <w:rPr>
          <w:lang w:val="en-DE"/>
        </w:rPr>
        <w:t>lternatively, a regulated 5V voltage source</w:t>
      </w:r>
      <w:r>
        <w:rPr>
          <w:lang w:val="en-DE"/>
        </w:rPr>
        <w:t>.</w:t>
      </w:r>
    </w:p>
    <w:p w14:paraId="73665DF3" w14:textId="77777777" w:rsidR="00B3474B" w:rsidRPr="00B3474B" w:rsidRDefault="00B3474B" w:rsidP="00860394">
      <w:pPr>
        <w:rPr>
          <w:lang w:val="en-DE"/>
        </w:rPr>
      </w:pPr>
    </w:p>
    <w:p w14:paraId="481AA9DB" w14:textId="6774E591" w:rsidR="00B3474B" w:rsidRDefault="005D280E" w:rsidP="00B3474B">
      <w:pPr>
        <w:pStyle w:val="Heading2"/>
        <w:numPr>
          <w:ilvl w:val="0"/>
          <w:numId w:val="0"/>
        </w:numPr>
        <w:rPr>
          <w:lang w:val="en-DE"/>
        </w:rPr>
      </w:pPr>
      <w:r>
        <w:rPr>
          <w:lang w:val="en-DE"/>
        </w:rPr>
        <w:t>B.2 Peripherals</w:t>
      </w:r>
      <w:r w:rsidR="00B3474B" w:rsidRPr="00B3474B">
        <w:rPr>
          <w:lang w:val="en-DE"/>
        </w:rPr>
        <w:t xml:space="preserve"> and I/O</w:t>
      </w:r>
    </w:p>
    <w:p w14:paraId="42F83C3C" w14:textId="77777777" w:rsidR="00B3474B" w:rsidRPr="00B3474B" w:rsidRDefault="00B3474B" w:rsidP="00B3474B">
      <w:pPr>
        <w:rPr>
          <w:lang w:val="en-DE"/>
        </w:rPr>
      </w:pPr>
      <w:r w:rsidRPr="00B3474B">
        <w:rPr>
          <w:lang w:val="en-DE"/>
        </w:rPr>
        <w:t xml:space="preserve">The ESP8266 </w:t>
      </w:r>
      <w:proofErr w:type="spellStart"/>
      <w:r w:rsidRPr="00B3474B">
        <w:rPr>
          <w:lang w:val="en-DE"/>
        </w:rPr>
        <w:t>NodeMCU</w:t>
      </w:r>
      <w:proofErr w:type="spellEnd"/>
      <w:r w:rsidRPr="00B3474B">
        <w:rPr>
          <w:lang w:val="en-DE"/>
        </w:rPr>
        <w:t xml:space="preserve"> has total 17 GPIO pins broken out to the pin headers on both sides of the development board. These pins can be assigned to all sorts of peripheral duties, including:</w:t>
      </w:r>
    </w:p>
    <w:p w14:paraId="482BA18A" w14:textId="77777777" w:rsidR="00B3474B" w:rsidRPr="00B3474B" w:rsidRDefault="00B3474B" w:rsidP="00B3474B">
      <w:pPr>
        <w:rPr>
          <w:lang w:val="en-DE"/>
        </w:rPr>
      </w:pPr>
    </w:p>
    <w:p w14:paraId="4CE0F982" w14:textId="77777777" w:rsidR="00B3474B" w:rsidRPr="00B3474B" w:rsidRDefault="00B3474B" w:rsidP="00B3474B">
      <w:pPr>
        <w:pStyle w:val="ListParagraph"/>
        <w:numPr>
          <w:ilvl w:val="0"/>
          <w:numId w:val="41"/>
        </w:numPr>
        <w:rPr>
          <w:lang w:val="en-DE"/>
        </w:rPr>
      </w:pPr>
      <w:r w:rsidRPr="00B3474B">
        <w:rPr>
          <w:lang w:val="en-DE"/>
        </w:rPr>
        <w:t>ADC channel – A 10-bit ADC channel.</w:t>
      </w:r>
    </w:p>
    <w:p w14:paraId="6DD0C9EA" w14:textId="77777777" w:rsidR="00B3474B" w:rsidRPr="00B3474B" w:rsidRDefault="00B3474B" w:rsidP="00B3474B">
      <w:pPr>
        <w:pStyle w:val="ListParagraph"/>
        <w:numPr>
          <w:ilvl w:val="0"/>
          <w:numId w:val="41"/>
        </w:numPr>
        <w:rPr>
          <w:lang w:val="en-DE"/>
        </w:rPr>
      </w:pPr>
      <w:r w:rsidRPr="00B3474B">
        <w:rPr>
          <w:lang w:val="en-DE"/>
        </w:rPr>
        <w:t>UART interface – UART interface is used to load code serially.</w:t>
      </w:r>
    </w:p>
    <w:p w14:paraId="7DDF001A" w14:textId="77777777" w:rsidR="00B3474B" w:rsidRPr="00B3474B" w:rsidRDefault="00B3474B" w:rsidP="00B3474B">
      <w:pPr>
        <w:pStyle w:val="ListParagraph"/>
        <w:numPr>
          <w:ilvl w:val="0"/>
          <w:numId w:val="41"/>
        </w:numPr>
        <w:rPr>
          <w:lang w:val="en-DE"/>
        </w:rPr>
      </w:pPr>
      <w:r w:rsidRPr="00B3474B">
        <w:rPr>
          <w:lang w:val="en-DE"/>
        </w:rPr>
        <w:t>PWM outputs – PWM pins for dimming LEDs or controlling motors.</w:t>
      </w:r>
    </w:p>
    <w:p w14:paraId="6F13ED70" w14:textId="77777777" w:rsidR="00B3474B" w:rsidRPr="00B3474B" w:rsidRDefault="00B3474B" w:rsidP="00B3474B">
      <w:pPr>
        <w:pStyle w:val="ListParagraph"/>
        <w:numPr>
          <w:ilvl w:val="0"/>
          <w:numId w:val="41"/>
        </w:numPr>
        <w:rPr>
          <w:lang w:val="en-DE"/>
        </w:rPr>
      </w:pPr>
      <w:r w:rsidRPr="00B3474B">
        <w:rPr>
          <w:lang w:val="en-DE"/>
        </w:rPr>
        <w:t>SPI, I2C &amp; I2S interface – SPI and I2C interface to hook up all sorts of sensors and peripherals.</w:t>
      </w:r>
    </w:p>
    <w:p w14:paraId="6024F4A7" w14:textId="6A88D599" w:rsidR="00B3474B" w:rsidRPr="00B3474B" w:rsidRDefault="00B3474B" w:rsidP="00B3474B">
      <w:pPr>
        <w:pStyle w:val="ListParagraph"/>
        <w:numPr>
          <w:ilvl w:val="0"/>
          <w:numId w:val="41"/>
        </w:numPr>
        <w:rPr>
          <w:lang w:val="en-DE"/>
        </w:rPr>
      </w:pPr>
      <w:r w:rsidRPr="00B3474B">
        <w:rPr>
          <w:lang w:val="en-DE"/>
        </w:rPr>
        <w:t>I2S interface – I2S interface if you want to add sound to your project.</w:t>
      </w:r>
    </w:p>
    <w:p w14:paraId="2515E980" w14:textId="77777777" w:rsidR="00B3474B" w:rsidRPr="00B3474B" w:rsidRDefault="00B3474B" w:rsidP="00860394">
      <w:pPr>
        <w:rPr>
          <w:lang w:val="en-DE"/>
        </w:rPr>
      </w:pPr>
    </w:p>
    <w:p w14:paraId="3E852351" w14:textId="24DD42C1" w:rsidR="00B24C16" w:rsidRDefault="00B24C16">
      <w:pPr>
        <w:pStyle w:val="Text"/>
      </w:pPr>
      <w:r>
        <w:rPr>
          <w:noProof/>
          <w:lang w:val="en-IN" w:eastAsia="en-IN"/>
        </w:rPr>
        <w:drawing>
          <wp:inline distT="0" distB="0" distL="0" distR="0" wp14:anchorId="022A1BD8" wp14:editId="31FA140B">
            <wp:extent cx="29718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mcu-pinout.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524125"/>
                    </a:xfrm>
                    <a:prstGeom prst="rect">
                      <a:avLst/>
                    </a:prstGeom>
                  </pic:spPr>
                </pic:pic>
              </a:graphicData>
            </a:graphic>
          </wp:inline>
        </w:drawing>
      </w:r>
    </w:p>
    <w:p w14:paraId="33BE510F" w14:textId="22391590" w:rsidR="00B24C16" w:rsidRPr="00E568E1" w:rsidRDefault="0075344C" w:rsidP="0075344C">
      <w:pPr>
        <w:pStyle w:val="Text"/>
        <w:ind w:firstLine="0"/>
        <w:rPr>
          <w:sz w:val="28"/>
          <w:vertAlign w:val="subscript"/>
          <w:lang w:val="en-DE"/>
        </w:rPr>
      </w:pPr>
      <w:r>
        <w:rPr>
          <w:sz w:val="28"/>
          <w:vertAlign w:val="subscript"/>
          <w:lang w:val="en-DE"/>
        </w:rPr>
        <w:t xml:space="preserve">                               </w:t>
      </w:r>
      <w:r w:rsidR="00B24C16" w:rsidRPr="0075344C">
        <w:rPr>
          <w:sz w:val="28"/>
          <w:vertAlign w:val="subscript"/>
        </w:rPr>
        <w:t xml:space="preserve">Figure </w:t>
      </w:r>
      <w:r w:rsidR="00B67799" w:rsidRPr="0075344C">
        <w:rPr>
          <w:sz w:val="28"/>
          <w:vertAlign w:val="subscript"/>
        </w:rPr>
        <w:t>3</w:t>
      </w:r>
      <w:r w:rsidR="00B24C16" w:rsidRPr="0075344C">
        <w:rPr>
          <w:sz w:val="28"/>
          <w:vertAlign w:val="subscript"/>
        </w:rPr>
        <w:t>. Pinout of ESP 8266</w:t>
      </w:r>
      <w:r w:rsidR="00E568E1">
        <w:rPr>
          <w:sz w:val="28"/>
          <w:vertAlign w:val="subscript"/>
          <w:lang w:val="en-DE"/>
        </w:rPr>
        <w:t xml:space="preserve"> [13]</w:t>
      </w:r>
    </w:p>
    <w:p w14:paraId="406A20FC" w14:textId="1DEC6250" w:rsidR="00B3474B" w:rsidRDefault="005D280E" w:rsidP="00B3474B">
      <w:pPr>
        <w:pStyle w:val="Heading2"/>
        <w:numPr>
          <w:ilvl w:val="0"/>
          <w:numId w:val="0"/>
        </w:numPr>
        <w:rPr>
          <w:lang w:val="en-DE"/>
        </w:rPr>
      </w:pPr>
      <w:r>
        <w:rPr>
          <w:lang w:val="en-DE"/>
        </w:rPr>
        <w:lastRenderedPageBreak/>
        <w:t>B.3 On</w:t>
      </w:r>
      <w:r w:rsidR="00B3474B" w:rsidRPr="00B3474B">
        <w:rPr>
          <w:lang w:val="en-DE"/>
        </w:rPr>
        <w:t>-board Switches &amp; LED Indicator</w:t>
      </w:r>
    </w:p>
    <w:p w14:paraId="36261AE1" w14:textId="2D258D6E" w:rsidR="00B3474B" w:rsidRPr="00B3474B" w:rsidRDefault="00B3474B" w:rsidP="00B3474B">
      <w:pPr>
        <w:rPr>
          <w:lang w:val="en-DE"/>
        </w:rPr>
      </w:pPr>
      <w:r w:rsidRPr="00B3474B">
        <w:rPr>
          <w:lang w:val="en-DE"/>
        </w:rPr>
        <w:t xml:space="preserve">The ESP8266 </w:t>
      </w:r>
      <w:proofErr w:type="spellStart"/>
      <w:r w:rsidRPr="00B3474B">
        <w:rPr>
          <w:lang w:val="en-DE"/>
        </w:rPr>
        <w:t>NodeMCU</w:t>
      </w:r>
      <w:proofErr w:type="spellEnd"/>
      <w:r w:rsidRPr="00B3474B">
        <w:rPr>
          <w:lang w:val="en-DE"/>
        </w:rPr>
        <w:t xml:space="preserve"> features two buttons. One marked as RST located on the top left corner is the Reset button, used of course to reset the ESP8266 chip. The other FLASH button on the bottom left corner is the download button used while upgrading firmware.</w:t>
      </w:r>
    </w:p>
    <w:p w14:paraId="7C08E225" w14:textId="77777777" w:rsidR="00B3474B" w:rsidRDefault="00B3474B" w:rsidP="00B3474B">
      <w:pPr>
        <w:pStyle w:val="Text"/>
        <w:ind w:firstLine="0"/>
      </w:pPr>
    </w:p>
    <w:p w14:paraId="2818CB3D" w14:textId="3355CC69" w:rsidR="00B3474B" w:rsidRDefault="005D280E" w:rsidP="00B3474B">
      <w:pPr>
        <w:pStyle w:val="Heading2"/>
        <w:numPr>
          <w:ilvl w:val="0"/>
          <w:numId w:val="0"/>
        </w:numPr>
        <w:rPr>
          <w:lang w:val="en-DE"/>
        </w:rPr>
      </w:pPr>
      <w:r>
        <w:rPr>
          <w:lang w:val="en-DE"/>
        </w:rPr>
        <w:t>B.4 Serial</w:t>
      </w:r>
      <w:r w:rsidR="00A604CB" w:rsidRPr="00A604CB">
        <w:rPr>
          <w:lang w:val="en-DE"/>
        </w:rPr>
        <w:t xml:space="preserve"> Communication</w:t>
      </w:r>
    </w:p>
    <w:p w14:paraId="29714972" w14:textId="77777777" w:rsidR="00B3474B" w:rsidRDefault="00B3474B" w:rsidP="00A604CB">
      <w:pPr>
        <w:pStyle w:val="Text"/>
        <w:numPr>
          <w:ilvl w:val="0"/>
          <w:numId w:val="43"/>
        </w:numPr>
      </w:pPr>
      <w:r>
        <w:t>CP2102 USB-to-UART converter</w:t>
      </w:r>
    </w:p>
    <w:p w14:paraId="7A1B6437" w14:textId="77777777" w:rsidR="00B3474B" w:rsidRDefault="00B3474B" w:rsidP="00A604CB">
      <w:pPr>
        <w:pStyle w:val="Text"/>
        <w:numPr>
          <w:ilvl w:val="0"/>
          <w:numId w:val="43"/>
        </w:numPr>
      </w:pPr>
      <w:r>
        <w:t>4.5 Mbps communication speed</w:t>
      </w:r>
    </w:p>
    <w:p w14:paraId="4BA7C8A7" w14:textId="07E08EF7" w:rsidR="00B3474B" w:rsidRDefault="00B3474B" w:rsidP="00A604CB">
      <w:pPr>
        <w:pStyle w:val="Text"/>
        <w:numPr>
          <w:ilvl w:val="0"/>
          <w:numId w:val="43"/>
        </w:numPr>
      </w:pPr>
      <w:r>
        <w:t>Flow Control support</w:t>
      </w:r>
    </w:p>
    <w:p w14:paraId="196137CD" w14:textId="2261ABF4" w:rsidR="00B3474B" w:rsidRDefault="00B3474B" w:rsidP="00B3474B">
      <w:pPr>
        <w:pStyle w:val="Text"/>
        <w:ind w:firstLine="0"/>
      </w:pPr>
    </w:p>
    <w:p w14:paraId="2C08E65B" w14:textId="0D9D575C" w:rsidR="00295744" w:rsidRPr="00295744" w:rsidRDefault="00295744" w:rsidP="00295744">
      <w:pPr>
        <w:pStyle w:val="Heading2"/>
        <w:numPr>
          <w:ilvl w:val="0"/>
          <w:numId w:val="0"/>
        </w:numPr>
        <w:rPr>
          <w:lang w:val="en-DE"/>
        </w:rPr>
      </w:pPr>
      <w:r>
        <w:rPr>
          <w:lang w:val="en-DE"/>
        </w:rPr>
        <w:t xml:space="preserve">B.5 ESP </w:t>
      </w:r>
      <w:r w:rsidR="005D280E">
        <w:rPr>
          <w:lang w:val="en-DE"/>
        </w:rPr>
        <w:t>8266 Sleep</w:t>
      </w:r>
      <w:r>
        <w:rPr>
          <w:lang w:val="en-DE"/>
        </w:rPr>
        <w:t xml:space="preserve"> Modes</w:t>
      </w:r>
    </w:p>
    <w:p w14:paraId="572465CB" w14:textId="30CBBA6C" w:rsidR="00B3474B" w:rsidRPr="00295744" w:rsidRDefault="00295744" w:rsidP="00B3474B">
      <w:pPr>
        <w:pStyle w:val="Text"/>
        <w:ind w:firstLine="0"/>
        <w:rPr>
          <w:lang w:val="en-DE"/>
        </w:rPr>
      </w:pPr>
      <w:r>
        <w:rPr>
          <w:lang w:val="en-DE"/>
        </w:rPr>
        <w:t>In the scope of this project t</w:t>
      </w:r>
      <w:r>
        <w:t>he ESP 8266 is made to operate</w:t>
      </w:r>
      <w:r>
        <w:rPr>
          <w:lang w:val="en-DE"/>
        </w:rPr>
        <w:t xml:space="preserve"> in</w:t>
      </w:r>
      <w:r>
        <w:t xml:space="preserve"> </w:t>
      </w:r>
      <w:r>
        <w:rPr>
          <w:lang w:val="en-DE"/>
        </w:rPr>
        <w:t xml:space="preserve">two </w:t>
      </w:r>
      <w:r>
        <w:t>mode</w:t>
      </w:r>
      <w:r>
        <w:rPr>
          <w:lang w:val="en-DE"/>
        </w:rPr>
        <w:t>s,</w:t>
      </w:r>
      <w:r>
        <w:t xml:space="preserve"> the</w:t>
      </w:r>
      <w:r>
        <w:rPr>
          <w:lang w:val="en-DE"/>
        </w:rPr>
        <w:t xml:space="preserve"> </w:t>
      </w:r>
      <w:r w:rsidR="00B3474B">
        <w:t>Station and Access Point modes, where Access point mode allows the ESP to create its own network and on the other hand the station mode allows the ESP to connect to a Wi-Fi network.</w:t>
      </w:r>
      <w:r w:rsidR="00D80A84">
        <w:rPr>
          <w:lang w:val="en-DE"/>
        </w:rPr>
        <w:t>”[10][11][32]</w:t>
      </w:r>
      <w:r w:rsidR="00B3474B">
        <w:t xml:space="preserve"> </w:t>
      </w:r>
      <w:r>
        <w:rPr>
          <w:lang w:val="en-DE"/>
        </w:rPr>
        <w:t>Since our main goal of this project is reduction of power consumptions, its important to explore the</w:t>
      </w:r>
      <w:r w:rsidR="00B3474B">
        <w:t xml:space="preserve"> different sleeping modes</w:t>
      </w:r>
      <w:r>
        <w:rPr>
          <w:lang w:val="en-DE"/>
        </w:rPr>
        <w:t xml:space="preserve"> of the chip as below:-</w:t>
      </w:r>
    </w:p>
    <w:p w14:paraId="5756B53D" w14:textId="3F638595" w:rsidR="00B24C16" w:rsidRDefault="00B24C16" w:rsidP="004F3E07">
      <w:pPr>
        <w:pStyle w:val="Text"/>
        <w:ind w:firstLine="0"/>
      </w:pPr>
    </w:p>
    <w:p w14:paraId="426379C0" w14:textId="3DF8C860" w:rsidR="00E97B99" w:rsidRDefault="005D280E" w:rsidP="00295744">
      <w:pPr>
        <w:pStyle w:val="Heading2"/>
        <w:numPr>
          <w:ilvl w:val="0"/>
          <w:numId w:val="44"/>
        </w:numPr>
      </w:pPr>
      <w:r>
        <w:rPr>
          <w:lang w:val="en-DE"/>
        </w:rPr>
        <w:t>B.5.1 Modem</w:t>
      </w:r>
      <w:r w:rsidR="008D09DD">
        <w:t xml:space="preserve"> Sleep</w:t>
      </w:r>
    </w:p>
    <w:p w14:paraId="006D5DF6" w14:textId="75F4961C" w:rsidR="00E97B99" w:rsidRDefault="004635BC" w:rsidP="00295744">
      <w:pPr>
        <w:pStyle w:val="Text"/>
        <w:ind w:left="720" w:firstLine="0"/>
      </w:pPr>
      <w:r>
        <w:t>Modem sleep mode is enabled only when the ESP is setup in Station mode. While in</w:t>
      </w:r>
      <w:r w:rsidR="008D09DD">
        <w:t xml:space="preserve"> modem sleep mode the ESP will disable the modem</w:t>
      </w:r>
      <w:r w:rsidR="00285AF9">
        <w:t xml:space="preserve"> with maintaining a Wi-Fi connection.</w:t>
      </w:r>
      <w:r>
        <w:t xml:space="preserve"> The </w:t>
      </w:r>
      <w:r w:rsidR="00DC4535">
        <w:t xml:space="preserve">ESP stays connected to modem through </w:t>
      </w:r>
      <w:r w:rsidR="00C314AF">
        <w:t>DTIM beacon</w:t>
      </w:r>
      <w:r w:rsidR="00DC4535">
        <w:t xml:space="preserve"> mechanism</w:t>
      </w:r>
      <w:r w:rsidR="00C314AF">
        <w:t>. The usual DTIM beacon interval of the modem is 100ms to 1000ms. The modem sleep is usually used in applications where the CPU powered on.</w:t>
      </w:r>
    </w:p>
    <w:p w14:paraId="7EBA49A8" w14:textId="265832B4" w:rsidR="00E97B99" w:rsidRDefault="005D280E" w:rsidP="00295744">
      <w:pPr>
        <w:pStyle w:val="Heading2"/>
        <w:numPr>
          <w:ilvl w:val="0"/>
          <w:numId w:val="44"/>
        </w:numPr>
      </w:pPr>
      <w:r>
        <w:rPr>
          <w:lang w:val="en-DE"/>
        </w:rPr>
        <w:t>B.5.2 Light</w:t>
      </w:r>
      <w:r w:rsidR="00C314AF">
        <w:t xml:space="preserve"> Sleep</w:t>
      </w:r>
    </w:p>
    <w:p w14:paraId="728D388F" w14:textId="66FE2E71" w:rsidR="00C314AF" w:rsidRDefault="00C314AF" w:rsidP="00295744">
      <w:pPr>
        <w:pStyle w:val="ListParagraph"/>
        <w:jc w:val="both"/>
      </w:pPr>
      <w:r>
        <w:t>The light sleep mode is very similar to the modem sleep mode, the difference is that the ESP will also power off clock and suspends the internal CPU in order to reduce the power consumption in modem sleep mode.</w:t>
      </w:r>
    </w:p>
    <w:p w14:paraId="23B0DE92" w14:textId="678B3E99" w:rsidR="00C314AF" w:rsidRDefault="005D280E" w:rsidP="00295744">
      <w:pPr>
        <w:pStyle w:val="Heading2"/>
        <w:numPr>
          <w:ilvl w:val="0"/>
          <w:numId w:val="44"/>
        </w:numPr>
      </w:pPr>
      <w:r>
        <w:rPr>
          <w:lang w:val="en-DE"/>
        </w:rPr>
        <w:t>B.5.3 Deep</w:t>
      </w:r>
      <w:r w:rsidR="00C314AF">
        <w:t xml:space="preserve"> Sleep</w:t>
      </w:r>
    </w:p>
    <w:p w14:paraId="407A7D47" w14:textId="5C1080F5" w:rsidR="00C314AF" w:rsidRDefault="00C314AF" w:rsidP="00295744">
      <w:pPr>
        <w:pStyle w:val="ListParagraph"/>
      </w:pPr>
      <w:r>
        <w:t xml:space="preserve">In deep sleep mode the system will turn off everything the only working module would be </w:t>
      </w:r>
      <w:r w:rsidR="00631E6B">
        <w:t>RTC (Real Time Clock). The deep sleep mode can be activated by connecting the RST pin to D0 pin.</w:t>
      </w:r>
    </w:p>
    <w:p w14:paraId="494BA95A" w14:textId="55A318FE" w:rsidR="004F3E07" w:rsidRDefault="004F3E07" w:rsidP="00C314AF"/>
    <w:p w14:paraId="6D02BBD0" w14:textId="7A918CD3" w:rsidR="004F3E07" w:rsidRDefault="004F3E07" w:rsidP="00C314AF"/>
    <w:p w14:paraId="758870BA" w14:textId="049D93F2" w:rsidR="008D4466" w:rsidRPr="00E0399F" w:rsidRDefault="008D4466" w:rsidP="008D4466">
      <w:pPr>
        <w:pStyle w:val="Heading2"/>
        <w:rPr>
          <w:sz w:val="22"/>
          <w:szCs w:val="22"/>
        </w:rPr>
      </w:pPr>
      <w:r>
        <w:rPr>
          <w:sz w:val="22"/>
          <w:szCs w:val="22"/>
          <w:lang w:val="en-DE"/>
        </w:rPr>
        <w:t>MQTT (MQ Telemetry Transport)</w:t>
      </w:r>
    </w:p>
    <w:p w14:paraId="0E5986B6" w14:textId="0D72BB0D" w:rsidR="008D4466" w:rsidRPr="00835EC8" w:rsidRDefault="008D4466" w:rsidP="008D4466">
      <w:pPr>
        <w:pStyle w:val="Text"/>
        <w:ind w:firstLine="0"/>
        <w:rPr>
          <w:lang w:val="en-DE"/>
        </w:rPr>
      </w:pPr>
      <w:r>
        <w:t>It</w:t>
      </w:r>
      <w:r>
        <w:rPr>
          <w:lang w:val="en-DE"/>
        </w:rPr>
        <w:t xml:space="preserve"> </w:t>
      </w:r>
      <w:r>
        <w:t>is a machine-to-machine (M2M)</w:t>
      </w:r>
      <w:r>
        <w:rPr>
          <w:lang w:val="en-DE"/>
        </w:rPr>
        <w:t xml:space="preserve"> </w:t>
      </w:r>
      <w:r>
        <w:t>Internet of Things</w:t>
      </w:r>
      <w:r w:rsidRPr="008D4466">
        <w:t xml:space="preserve"> </w:t>
      </w:r>
      <w:r>
        <w:rPr>
          <w:lang w:val="en-DE"/>
        </w:rPr>
        <w:t xml:space="preserve">(IoT) </w:t>
      </w:r>
      <w:r w:rsidRPr="008D4466">
        <w:t>connectivity protocol designed as an extremely lightweight publish/subscribe messaging transport.</w:t>
      </w:r>
      <w:r w:rsidR="00835EC8">
        <w:rPr>
          <w:lang w:val="en-DE"/>
        </w:rPr>
        <w:t xml:space="preserve"> In contrast to </w:t>
      </w:r>
      <w:r w:rsidR="00835EC8" w:rsidRPr="00835EC8">
        <w:rPr>
          <w:lang w:val="en-DE"/>
        </w:rPr>
        <w:t>HTTP with</w:t>
      </w:r>
      <w:r w:rsidR="00835EC8">
        <w:rPr>
          <w:lang w:val="en-DE"/>
        </w:rPr>
        <w:t xml:space="preserve"> </w:t>
      </w:r>
      <w:r w:rsidR="00835EC8" w:rsidRPr="00835EC8">
        <w:rPr>
          <w:lang w:val="en-DE"/>
        </w:rPr>
        <w:t>request/response paradigm</w:t>
      </w:r>
      <w:r w:rsidR="00835EC8">
        <w:rPr>
          <w:lang w:val="en-DE"/>
        </w:rPr>
        <w:t xml:space="preserve">, this </w:t>
      </w:r>
      <w:r w:rsidR="00835EC8" w:rsidRPr="00835EC8">
        <w:rPr>
          <w:lang w:val="en-DE"/>
        </w:rPr>
        <w:t xml:space="preserve">protocol is event-driven and enables messages to be pushed to clients. The central </w:t>
      </w:r>
      <w:r w:rsidR="00D80A84">
        <w:rPr>
          <w:lang w:val="en-DE"/>
        </w:rPr>
        <w:t xml:space="preserve">factor of </w:t>
      </w:r>
      <w:r w:rsidR="00D80A84" w:rsidRPr="00835EC8">
        <w:rPr>
          <w:lang w:val="en-DE"/>
        </w:rPr>
        <w:t>communication</w:t>
      </w:r>
      <w:r w:rsidR="00835EC8">
        <w:rPr>
          <w:lang w:val="en-DE"/>
        </w:rPr>
        <w:t xml:space="preserve"> is the MQTT broker,</w:t>
      </w:r>
      <w:r w:rsidR="00835EC8" w:rsidRPr="00835EC8">
        <w:rPr>
          <w:lang w:val="en-DE"/>
        </w:rPr>
        <w:t xml:space="preserve"> </w:t>
      </w:r>
      <w:r w:rsidR="00D80A84">
        <w:rPr>
          <w:lang w:val="en-DE"/>
        </w:rPr>
        <w:t>which also handles sending and receiving of</w:t>
      </w:r>
      <w:r w:rsidR="00835EC8" w:rsidRPr="00835EC8">
        <w:rPr>
          <w:lang w:val="en-DE"/>
        </w:rPr>
        <w:t xml:space="preserve"> all messages betw</w:t>
      </w:r>
      <w:r w:rsidR="00D80A84">
        <w:rPr>
          <w:lang w:val="en-DE"/>
        </w:rPr>
        <w:t>een the senders and the matching</w:t>
      </w:r>
      <w:r w:rsidR="00835EC8" w:rsidRPr="00835EC8">
        <w:rPr>
          <w:lang w:val="en-DE"/>
        </w:rPr>
        <w:t xml:space="preserve"> receivers. Each client publishes a message to the broker, </w:t>
      </w:r>
      <w:r w:rsidR="00D80A84">
        <w:rPr>
          <w:lang w:val="en-DE"/>
        </w:rPr>
        <w:t>through</w:t>
      </w:r>
      <w:r w:rsidR="00835EC8" w:rsidRPr="00835EC8">
        <w:rPr>
          <w:lang w:val="en-DE"/>
        </w:rPr>
        <w:t xml:space="preserve"> a topic</w:t>
      </w:r>
      <w:r w:rsidR="00D80A84">
        <w:rPr>
          <w:lang w:val="en-DE"/>
        </w:rPr>
        <w:t>. The</w:t>
      </w:r>
      <w:r w:rsidR="00835EC8" w:rsidRPr="00835EC8">
        <w:rPr>
          <w:lang w:val="en-DE"/>
        </w:rPr>
        <w:t xml:space="preserve"> routing </w:t>
      </w:r>
      <w:r w:rsidR="00835EC8" w:rsidRPr="00C04DF2">
        <w:rPr>
          <w:lang w:val="en-DE"/>
        </w:rPr>
        <w:t>information</w:t>
      </w:r>
      <w:r w:rsidR="00835EC8" w:rsidRPr="007B2029">
        <w:rPr>
          <w:sz w:val="14"/>
          <w:lang w:val="en-DE"/>
        </w:rPr>
        <w:t xml:space="preserve"> </w:t>
      </w:r>
      <w:r w:rsidR="00835EC8" w:rsidRPr="00835EC8">
        <w:rPr>
          <w:lang w:val="en-DE"/>
        </w:rPr>
        <w:t>for the broker</w:t>
      </w:r>
      <w:r w:rsidR="00D80A84">
        <w:rPr>
          <w:lang w:val="en-DE"/>
        </w:rPr>
        <w:t xml:space="preserve"> </w:t>
      </w:r>
      <w:r w:rsidR="00D80A84">
        <w:rPr>
          <w:lang w:val="en-DE"/>
        </w:rPr>
        <w:t>comes from the topic</w:t>
      </w:r>
      <w:r w:rsidR="00835EC8" w:rsidRPr="00835EC8">
        <w:rPr>
          <w:lang w:val="en-DE"/>
        </w:rPr>
        <w:t xml:space="preserve">. Each client that wants to receive messages subscribes to a certain topic and the broker delivers all messages with the matching topic to the client. </w:t>
      </w:r>
      <w:r w:rsidR="005D280E" w:rsidRPr="00835EC8">
        <w:rPr>
          <w:lang w:val="en-DE"/>
        </w:rPr>
        <w:t>Therefore,</w:t>
      </w:r>
      <w:r w:rsidR="00835EC8" w:rsidRPr="00835EC8">
        <w:rPr>
          <w:lang w:val="en-DE"/>
        </w:rPr>
        <w:t xml:space="preserve"> the clients don’t have to know each other, they </w:t>
      </w:r>
      <w:r w:rsidR="00730395">
        <w:rPr>
          <w:lang w:val="en-DE"/>
        </w:rPr>
        <w:t>only communicate over the topic</w:t>
      </w:r>
      <w:r w:rsidR="00730395" w:rsidRPr="00730395">
        <w:rPr>
          <w:lang w:val="en-DE"/>
        </w:rPr>
        <w:t xml:space="preserve">. Hence even if the clients do not know right match, they still communicate over the right topic. This helps in eliminating the dependencies between the data source and receivers as </w:t>
      </w:r>
      <w:r w:rsidR="005D280E" w:rsidRPr="00730395">
        <w:rPr>
          <w:lang w:val="en-DE"/>
        </w:rPr>
        <w:t>it</w:t>
      </w:r>
      <w:r w:rsidR="00730395" w:rsidRPr="00730395">
        <w:rPr>
          <w:lang w:val="en-DE"/>
        </w:rPr>
        <w:t xml:space="preserve"> ensures scalability solutions.</w:t>
      </w:r>
    </w:p>
    <w:p w14:paraId="7D63D375" w14:textId="77777777" w:rsidR="00B67799" w:rsidRDefault="00B67799" w:rsidP="00C314AF">
      <w:pPr>
        <w:rPr>
          <w:noProof/>
          <w:lang w:val="en-IN" w:eastAsia="en-IN"/>
        </w:rPr>
      </w:pPr>
    </w:p>
    <w:p w14:paraId="7F0D7478" w14:textId="588B91C3" w:rsidR="002B215E" w:rsidRDefault="002B215E" w:rsidP="00C314AF">
      <w:r>
        <w:rPr>
          <w:noProof/>
          <w:lang w:val="en-IN" w:eastAsia="en-IN"/>
        </w:rPr>
        <w:drawing>
          <wp:inline distT="0" distB="0" distL="0" distR="0" wp14:anchorId="60CF5107" wp14:editId="259741D6">
            <wp:extent cx="323850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88" t="13441" r="892" b="7258"/>
                    <a:stretch/>
                  </pic:blipFill>
                  <pic:spPr bwMode="auto">
                    <a:xfrm>
                      <a:off x="0" y="0"/>
                      <a:ext cx="3238500" cy="714375"/>
                    </a:xfrm>
                    <a:prstGeom prst="rect">
                      <a:avLst/>
                    </a:prstGeom>
                    <a:ln>
                      <a:noFill/>
                    </a:ln>
                    <a:extLst>
                      <a:ext uri="{53640926-AAD7-44D8-BBD7-CCE9431645EC}">
                        <a14:shadowObscured xmlns:a14="http://schemas.microsoft.com/office/drawing/2010/main"/>
                      </a:ext>
                    </a:extLst>
                  </pic:spPr>
                </pic:pic>
              </a:graphicData>
            </a:graphic>
          </wp:inline>
        </w:drawing>
      </w:r>
    </w:p>
    <w:p w14:paraId="2BD280DF" w14:textId="3A0E1F54" w:rsidR="002B215E" w:rsidRPr="00176C59" w:rsidRDefault="00B67799" w:rsidP="00B67799">
      <w:pPr>
        <w:jc w:val="center"/>
        <w:rPr>
          <w:sz w:val="28"/>
          <w:vertAlign w:val="subscript"/>
          <w:lang w:val="en-DE"/>
        </w:rPr>
      </w:pPr>
      <w:r w:rsidRPr="0075344C">
        <w:rPr>
          <w:sz w:val="28"/>
          <w:vertAlign w:val="subscript"/>
        </w:rPr>
        <w:t>Figure 4. Communication between the sensor client and the control center over MQTT</w:t>
      </w:r>
      <w:r w:rsidR="00176C59">
        <w:rPr>
          <w:sz w:val="28"/>
          <w:vertAlign w:val="subscript"/>
          <w:lang w:val="en-DE"/>
        </w:rPr>
        <w:t xml:space="preserve"> [14]</w:t>
      </w:r>
    </w:p>
    <w:p w14:paraId="7068A782" w14:textId="2D6B85F1" w:rsidR="002B215E" w:rsidRDefault="002B215E" w:rsidP="00C314AF"/>
    <w:p w14:paraId="10FE4D1D" w14:textId="539FFCE9" w:rsidR="002B215E" w:rsidRDefault="002B215E" w:rsidP="005D280E">
      <w:pPr>
        <w:jc w:val="both"/>
      </w:pPr>
      <w:r>
        <w:rPr>
          <w:lang w:val="en-DE"/>
        </w:rPr>
        <w:t>Here the</w:t>
      </w:r>
      <w:r w:rsidRPr="002B215E">
        <w:t xml:space="preserve"> </w:t>
      </w:r>
      <w:r>
        <w:t>data from</w:t>
      </w:r>
      <w:r>
        <w:rPr>
          <w:lang w:val="en-DE"/>
        </w:rPr>
        <w:t xml:space="preserve"> Smoke Detector is transferred</w:t>
      </w:r>
      <w:r w:rsidRPr="002B215E">
        <w:t xml:space="preserve"> to a control center over the internet as an example. The sensors will be connected to a Raspberry Pi, which acts as gateway to the MQTT broker. </w:t>
      </w:r>
      <w:r w:rsidR="00D16C72" w:rsidRPr="00D16C72">
        <w:t>The control center (remote monitoring) to the opposite side of the MQTT Broker and sensors also acts as an MQTT client which receives data.</w:t>
      </w:r>
    </w:p>
    <w:p w14:paraId="74F7E901" w14:textId="76675772" w:rsidR="008D4466" w:rsidRDefault="008D4466" w:rsidP="00C314AF"/>
    <w:p w14:paraId="7592A11A" w14:textId="7732DC30" w:rsidR="009F4E0F" w:rsidRDefault="009F4E0F" w:rsidP="00C314AF"/>
    <w:p w14:paraId="36C05487" w14:textId="516D0471" w:rsidR="005343F8" w:rsidRDefault="005343F8" w:rsidP="005343F8">
      <w:pPr>
        <w:pStyle w:val="Heading2"/>
        <w:rPr>
          <w:sz w:val="22"/>
          <w:szCs w:val="22"/>
          <w:lang w:val="en-DE"/>
        </w:rPr>
      </w:pPr>
      <w:r w:rsidRPr="005343F8">
        <w:rPr>
          <w:sz w:val="22"/>
          <w:szCs w:val="22"/>
          <w:lang w:val="en-DE"/>
        </w:rPr>
        <w:t>SCION Network</w:t>
      </w:r>
      <w:r w:rsidR="006D195F">
        <w:rPr>
          <w:sz w:val="22"/>
          <w:szCs w:val="22"/>
          <w:lang w:val="en-DE"/>
        </w:rPr>
        <w:t xml:space="preserve"> and SCION-IP-Gateway (SIG)</w:t>
      </w:r>
    </w:p>
    <w:p w14:paraId="5BDC2111" w14:textId="5EA9AF18" w:rsidR="005343F8" w:rsidRDefault="005343F8" w:rsidP="005D280E">
      <w:pPr>
        <w:jc w:val="both"/>
        <w:rPr>
          <w:lang w:val="en-DE"/>
        </w:rPr>
      </w:pPr>
      <w:r w:rsidRPr="005343F8">
        <w:rPr>
          <w:lang w:val="en-DE"/>
        </w:rPr>
        <w:t>Unlike regular communication protocols,</w:t>
      </w:r>
      <w:r>
        <w:rPr>
          <w:lang w:val="en-DE"/>
        </w:rPr>
        <w:t xml:space="preserve"> </w:t>
      </w:r>
      <w:r w:rsidRPr="005343F8">
        <w:rPr>
          <w:lang w:val="en-DE"/>
        </w:rPr>
        <w:t>th</w:t>
      </w:r>
      <w:r>
        <w:rPr>
          <w:lang w:val="en-DE"/>
        </w:rPr>
        <w:t>is device</w:t>
      </w:r>
      <w:r w:rsidRPr="005343F8">
        <w:rPr>
          <w:lang w:val="en-DE"/>
        </w:rPr>
        <w:t xml:space="preserve"> uses Scalable, Control and Isolation on Next</w:t>
      </w:r>
      <w:r>
        <w:rPr>
          <w:lang w:val="en-DE"/>
        </w:rPr>
        <w:t xml:space="preserve"> </w:t>
      </w:r>
      <w:r w:rsidRPr="005343F8">
        <w:rPr>
          <w:lang w:val="en-DE"/>
        </w:rPr>
        <w:t>Generation Networks (SC</w:t>
      </w:r>
      <w:r>
        <w:rPr>
          <w:lang w:val="en-DE"/>
        </w:rPr>
        <w:t>ION) for communication</w:t>
      </w:r>
      <w:r w:rsidRPr="005343F8">
        <w:rPr>
          <w:lang w:val="en-DE"/>
        </w:rPr>
        <w:t>. The idea is to make sure that the communication</w:t>
      </w:r>
      <w:r>
        <w:rPr>
          <w:lang w:val="en-DE"/>
        </w:rPr>
        <w:t xml:space="preserve"> </w:t>
      </w:r>
      <w:r w:rsidRPr="005343F8">
        <w:rPr>
          <w:lang w:val="en-DE"/>
        </w:rPr>
        <w:t>happening between a client and server machine purely goes</w:t>
      </w:r>
      <w:r>
        <w:rPr>
          <w:lang w:val="en-DE"/>
        </w:rPr>
        <w:t xml:space="preserve"> </w:t>
      </w:r>
      <w:r w:rsidRPr="005343F8">
        <w:rPr>
          <w:lang w:val="en-DE"/>
        </w:rPr>
        <w:t>through SCION network/path creating an environment which purely</w:t>
      </w:r>
      <w:r>
        <w:rPr>
          <w:lang w:val="en-DE"/>
        </w:rPr>
        <w:t xml:space="preserve"> </w:t>
      </w:r>
      <w:r w:rsidRPr="005343F8">
        <w:rPr>
          <w:lang w:val="en-DE"/>
        </w:rPr>
        <w:t>includes all distinguishing factors of SCION when compared</w:t>
      </w:r>
      <w:r>
        <w:rPr>
          <w:lang w:val="en-DE"/>
        </w:rPr>
        <w:t xml:space="preserve"> </w:t>
      </w:r>
      <w:r w:rsidRPr="005343F8">
        <w:rPr>
          <w:lang w:val="en-DE"/>
        </w:rPr>
        <w:t>with regular TCP/ IP networks.</w:t>
      </w:r>
    </w:p>
    <w:p w14:paraId="5E9488B0" w14:textId="77777777" w:rsidR="00F132BC" w:rsidRDefault="00F132BC" w:rsidP="005D280E">
      <w:pPr>
        <w:jc w:val="both"/>
        <w:rPr>
          <w:lang w:val="en-DE"/>
        </w:rPr>
      </w:pPr>
    </w:p>
    <w:p w14:paraId="62BF4F3B" w14:textId="521AB281" w:rsidR="006D195F" w:rsidRDefault="006D195F" w:rsidP="005D280E">
      <w:pPr>
        <w:jc w:val="both"/>
        <w:rPr>
          <w:lang w:val="en-DE"/>
        </w:rPr>
      </w:pPr>
      <w:r w:rsidRPr="006D195F">
        <w:rPr>
          <w:lang w:val="en-DE"/>
        </w:rPr>
        <w:t xml:space="preserve">The SCION IP Gateway </w:t>
      </w:r>
      <w:r w:rsidR="00F132BC">
        <w:rPr>
          <w:lang w:val="en-DE"/>
        </w:rPr>
        <w:t>(</w:t>
      </w:r>
      <w:r w:rsidRPr="006D195F">
        <w:rPr>
          <w:lang w:val="en-DE"/>
        </w:rPr>
        <w:t>SIG</w:t>
      </w:r>
      <w:r w:rsidR="00F132BC">
        <w:rPr>
          <w:lang w:val="en-DE"/>
        </w:rPr>
        <w:t>)</w:t>
      </w:r>
      <w:r w:rsidRPr="006D195F">
        <w:rPr>
          <w:lang w:val="en-DE"/>
        </w:rPr>
        <w:t xml:space="preserve"> enables legacy IP applications to communicate over SCION.</w:t>
      </w:r>
      <w:r>
        <w:rPr>
          <w:lang w:val="en-DE"/>
        </w:rPr>
        <w:t xml:space="preserve"> </w:t>
      </w:r>
      <w:r w:rsidRPr="006D195F">
        <w:rPr>
          <w:lang w:val="en-DE"/>
        </w:rPr>
        <w:t>Every SCION AS that wants to communicate</w:t>
      </w:r>
      <w:r w:rsidR="00F132BC">
        <w:rPr>
          <w:lang w:val="en-DE"/>
        </w:rPr>
        <w:t xml:space="preserve"> </w:t>
      </w:r>
      <w:r w:rsidRPr="006D195F">
        <w:rPr>
          <w:lang w:val="en-DE"/>
        </w:rPr>
        <w:t>with the legacy IP world or wants to connect with the legacy hosts inside other</w:t>
      </w:r>
      <w:r w:rsidR="00F132BC">
        <w:rPr>
          <w:lang w:val="en-DE"/>
        </w:rPr>
        <w:t xml:space="preserve"> </w:t>
      </w:r>
      <w:r w:rsidRPr="006D195F">
        <w:rPr>
          <w:lang w:val="en-DE"/>
        </w:rPr>
        <w:t xml:space="preserve">SCION </w:t>
      </w:r>
      <w:proofErr w:type="spellStart"/>
      <w:r w:rsidRPr="006D195F">
        <w:rPr>
          <w:lang w:val="en-DE"/>
        </w:rPr>
        <w:t>ASes</w:t>
      </w:r>
      <w:proofErr w:type="spellEnd"/>
      <w:r w:rsidRPr="006D195F">
        <w:rPr>
          <w:lang w:val="en-DE"/>
        </w:rPr>
        <w:t xml:space="preserve"> must deploy at least one SIG service. This service takes care of encapsulating the IP traffic into the SCION one at the sender side, decapsulating</w:t>
      </w:r>
      <w:r w:rsidR="00F132BC">
        <w:rPr>
          <w:lang w:val="en-DE"/>
        </w:rPr>
        <w:t xml:space="preserve"> </w:t>
      </w:r>
      <w:r w:rsidRPr="006D195F">
        <w:rPr>
          <w:lang w:val="en-DE"/>
        </w:rPr>
        <w:t>the SCION traffic into the original IP packets at the receiver side and correctly routing the information to the right legacy end-host through the SCION</w:t>
      </w:r>
      <w:r w:rsidR="00F132BC">
        <w:rPr>
          <w:lang w:val="en-DE"/>
        </w:rPr>
        <w:t xml:space="preserve"> </w:t>
      </w:r>
      <w:r w:rsidRPr="006D195F">
        <w:rPr>
          <w:lang w:val="en-DE"/>
        </w:rPr>
        <w:t>network. The SIG also takes care of mapping in which SCION AS a certain destination IP address belongs to in order to provide correct routing information</w:t>
      </w:r>
      <w:r w:rsidR="00F132BC">
        <w:rPr>
          <w:lang w:val="en-DE"/>
        </w:rPr>
        <w:t xml:space="preserve"> </w:t>
      </w:r>
      <w:r w:rsidRPr="006D195F">
        <w:rPr>
          <w:lang w:val="en-DE"/>
        </w:rPr>
        <w:t>through SCION.</w:t>
      </w:r>
    </w:p>
    <w:p w14:paraId="653EE24B" w14:textId="765125BA" w:rsidR="003E3D88" w:rsidRPr="003E3D88" w:rsidRDefault="003E3D88" w:rsidP="005D280E">
      <w:pPr>
        <w:jc w:val="both"/>
        <w:rPr>
          <w:lang w:val="en-DE"/>
        </w:rPr>
      </w:pPr>
      <w:r w:rsidRPr="003E3D88">
        <w:rPr>
          <w:lang w:val="en-DE"/>
        </w:rPr>
        <w:t>Interconnecting the legacy Internet with the SCION network through the SIG</w:t>
      </w:r>
      <w:r>
        <w:rPr>
          <w:lang w:val="en-DE"/>
        </w:rPr>
        <w:t xml:space="preserve"> </w:t>
      </w:r>
      <w:r w:rsidRPr="003E3D88">
        <w:rPr>
          <w:lang w:val="en-DE"/>
        </w:rPr>
        <w:t>service brings benefits to the legacy world. More specifically, the SIG’s</w:t>
      </w:r>
      <w:r>
        <w:rPr>
          <w:lang w:val="en-DE"/>
        </w:rPr>
        <w:t xml:space="preserve"> </w:t>
      </w:r>
      <w:r w:rsidRPr="003E3D88">
        <w:rPr>
          <w:lang w:val="en-DE"/>
        </w:rPr>
        <w:t xml:space="preserve">design </w:t>
      </w:r>
      <w:r w:rsidR="005D280E" w:rsidRPr="003E3D88">
        <w:rPr>
          <w:lang w:val="en-DE"/>
        </w:rPr>
        <w:t>provides</w:t>
      </w:r>
      <w:r w:rsidRPr="003E3D88">
        <w:rPr>
          <w:lang w:val="en-DE"/>
        </w:rPr>
        <w:t xml:space="preserve"> a way to mitigate DoS and DDoS attacks carried out through</w:t>
      </w:r>
      <w:r w:rsidR="00607725">
        <w:rPr>
          <w:lang w:val="en-DE"/>
        </w:rPr>
        <w:t xml:space="preserve"> </w:t>
      </w:r>
      <w:r w:rsidRPr="003E3D88">
        <w:rPr>
          <w:lang w:val="en-DE"/>
        </w:rPr>
        <w:t>the encapsulated legacy traffic transported between one SCION AS to another.</w:t>
      </w:r>
    </w:p>
    <w:p w14:paraId="44ED5BB3" w14:textId="25610C10" w:rsidR="006D195F" w:rsidRDefault="006D195F" w:rsidP="005D280E">
      <w:pPr>
        <w:jc w:val="both"/>
        <w:rPr>
          <w:lang w:val="en-DE"/>
        </w:rPr>
      </w:pPr>
    </w:p>
    <w:p w14:paraId="17187D15" w14:textId="271E5740" w:rsidR="003E3D88" w:rsidRDefault="003E3D88" w:rsidP="005343F8">
      <w:pPr>
        <w:rPr>
          <w:lang w:val="en-DE"/>
        </w:rPr>
      </w:pPr>
    </w:p>
    <w:p w14:paraId="2B91547B" w14:textId="6E5444AA" w:rsidR="003E3D88" w:rsidRDefault="003E3D88" w:rsidP="003E3D88">
      <w:pPr>
        <w:pStyle w:val="Heading2"/>
        <w:rPr>
          <w:sz w:val="22"/>
          <w:szCs w:val="22"/>
          <w:lang w:val="en-DE"/>
        </w:rPr>
      </w:pPr>
      <w:r>
        <w:rPr>
          <w:sz w:val="22"/>
          <w:szCs w:val="22"/>
          <w:lang w:val="en-DE"/>
        </w:rPr>
        <w:t>N</w:t>
      </w:r>
      <w:r w:rsidR="004A687A">
        <w:rPr>
          <w:sz w:val="22"/>
          <w:szCs w:val="22"/>
          <w:lang w:val="en-DE"/>
        </w:rPr>
        <w:t>ode-</w:t>
      </w:r>
      <w:r>
        <w:rPr>
          <w:sz w:val="22"/>
          <w:szCs w:val="22"/>
          <w:lang w:val="en-DE"/>
        </w:rPr>
        <w:t>RED</w:t>
      </w:r>
    </w:p>
    <w:p w14:paraId="5205FB74" w14:textId="6A4A8E0D" w:rsidR="003E3D88" w:rsidRDefault="004A687A" w:rsidP="005D280E">
      <w:pPr>
        <w:jc w:val="both"/>
        <w:rPr>
          <w:lang w:val="en-DE"/>
        </w:rPr>
      </w:pPr>
      <w:r w:rsidRPr="004A687A">
        <w:rPr>
          <w:lang w:val="en-DE"/>
        </w:rPr>
        <w:t>Node-RED is a programming tool for wiring together hardware devices, APIs and online services</w:t>
      </w:r>
      <w:r>
        <w:rPr>
          <w:lang w:val="en-DE"/>
        </w:rPr>
        <w:t xml:space="preserve">. It </w:t>
      </w:r>
      <w:r w:rsidR="004046DC" w:rsidRPr="004046DC">
        <w:rPr>
          <w:lang w:val="en-DE"/>
        </w:rPr>
        <w:t>for wiring together hardware devices, APIs and online services</w:t>
      </w:r>
      <w:r w:rsidRPr="004A687A">
        <w:rPr>
          <w:lang w:val="en-DE"/>
        </w:rPr>
        <w:t xml:space="preserve">. Flows can be then </w:t>
      </w:r>
      <w:r w:rsidRPr="004A687A">
        <w:rPr>
          <w:lang w:val="en-DE"/>
        </w:rPr>
        <w:lastRenderedPageBreak/>
        <w:t>deployed to the runtime in a single-click.</w:t>
      </w:r>
      <w:r>
        <w:rPr>
          <w:lang w:val="en-DE"/>
        </w:rPr>
        <w:t xml:space="preserve"> </w:t>
      </w:r>
      <w:r w:rsidRPr="004A687A">
        <w:rPr>
          <w:lang w:val="en-DE"/>
        </w:rPr>
        <w:t>JavaScript functions can be created within the editor using a rich text editor.</w:t>
      </w:r>
      <w:r>
        <w:rPr>
          <w:lang w:val="en-DE"/>
        </w:rPr>
        <w:t xml:space="preserve"> </w:t>
      </w:r>
      <w:r w:rsidRPr="004A687A">
        <w:rPr>
          <w:lang w:val="en-DE"/>
        </w:rPr>
        <w:t xml:space="preserve">A built-in library </w:t>
      </w:r>
      <w:r>
        <w:rPr>
          <w:lang w:val="en-DE"/>
        </w:rPr>
        <w:t>enables</w:t>
      </w:r>
      <w:r w:rsidRPr="004A687A">
        <w:rPr>
          <w:lang w:val="en-DE"/>
        </w:rPr>
        <w:t xml:space="preserve"> to save useful functions, templates or flows for re-use.</w:t>
      </w:r>
    </w:p>
    <w:p w14:paraId="58911A45" w14:textId="77777777" w:rsidR="00E22DCF" w:rsidRPr="00E22DCF" w:rsidRDefault="00E22DCF" w:rsidP="004A687A">
      <w:pPr>
        <w:rPr>
          <w:lang w:val="en-DE"/>
        </w:rPr>
      </w:pPr>
    </w:p>
    <w:p w14:paraId="2D421992" w14:textId="314D9AD9" w:rsidR="004A687A" w:rsidRPr="004A687A" w:rsidRDefault="004A687A" w:rsidP="005D280E">
      <w:pPr>
        <w:jc w:val="both"/>
        <w:rPr>
          <w:lang w:val="en-DE"/>
        </w:rPr>
      </w:pPr>
      <w:r w:rsidRPr="004A687A">
        <w:rPr>
          <w:lang w:val="en-DE"/>
        </w:rPr>
        <w:t>The light-weight runtime is built on Node.js, taking full advantage of its event-driven, non-blocking model. This makes it ideal to run at the edge of the network on low-cost hardware such as the Raspberry Pi as well as in the cloud.</w:t>
      </w:r>
    </w:p>
    <w:p w14:paraId="753617CB" w14:textId="77777777" w:rsidR="009F4E0F" w:rsidRPr="00C314AF" w:rsidRDefault="009F4E0F" w:rsidP="005D280E">
      <w:pPr>
        <w:jc w:val="both"/>
      </w:pPr>
    </w:p>
    <w:p w14:paraId="584B8D68" w14:textId="184C0A0D" w:rsidR="00E97B99" w:rsidRDefault="00631E6B" w:rsidP="005D280E">
      <w:pPr>
        <w:pStyle w:val="Heading1"/>
      </w:pPr>
      <w:r>
        <w:t>Circuit Design</w:t>
      </w:r>
    </w:p>
    <w:p w14:paraId="5BF753F6" w14:textId="508FFF52" w:rsidR="00B67799" w:rsidRDefault="00631E6B" w:rsidP="005D280E">
      <w:pPr>
        <w:jc w:val="both"/>
      </w:pPr>
      <w:r>
        <w:t>This chapter discuss</w:t>
      </w:r>
      <w:r w:rsidR="004952B7">
        <w:t xml:space="preserve"> in detail about</w:t>
      </w:r>
      <w:r>
        <w:t xml:space="preserve"> </w:t>
      </w:r>
      <w:r w:rsidR="00593410">
        <w:t>the project</w:t>
      </w:r>
      <w:r w:rsidR="004952B7">
        <w:t xml:space="preserve"> circuit </w:t>
      </w:r>
      <w:r w:rsidR="00593410">
        <w:rPr>
          <w:lang w:val="en-DE"/>
        </w:rPr>
        <w:t>d</w:t>
      </w:r>
      <w:proofErr w:type="spellStart"/>
      <w:r w:rsidR="004952B7">
        <w:t>esign</w:t>
      </w:r>
      <w:proofErr w:type="spellEnd"/>
      <w:r w:rsidR="004952B7">
        <w:t>.</w:t>
      </w:r>
      <w:r w:rsidR="00593410">
        <w:rPr>
          <w:lang w:val="en-DE"/>
        </w:rPr>
        <w:t xml:space="preserve"> The major challenge was to build a compact circuit in order to integrate with the </w:t>
      </w:r>
      <w:r w:rsidR="00215ED4">
        <w:rPr>
          <w:lang w:val="en-DE"/>
        </w:rPr>
        <w:t>ready-made</w:t>
      </w:r>
      <w:r w:rsidR="00593410">
        <w:rPr>
          <w:lang w:val="en-DE"/>
        </w:rPr>
        <w:t xml:space="preserve"> conventional Photo Electric Smoke detector and fit inside the same.</w:t>
      </w:r>
      <w:r w:rsidR="006E5B7B">
        <w:rPr>
          <w:lang w:val="en-DE"/>
        </w:rPr>
        <w:t xml:space="preserve"> The circuit design was achieved </w:t>
      </w:r>
      <w:r w:rsidR="00CB4E5C">
        <w:rPr>
          <w:lang w:val="en-DE"/>
        </w:rPr>
        <w:t xml:space="preserve">though a </w:t>
      </w:r>
      <w:r w:rsidR="00215ED4">
        <w:rPr>
          <w:lang w:val="en-DE"/>
        </w:rPr>
        <w:t>web-based</w:t>
      </w:r>
      <w:r w:rsidR="00CB4E5C">
        <w:rPr>
          <w:lang w:val="en-DE"/>
        </w:rPr>
        <w:t xml:space="preserve"> simulation, design, PCB design tool.</w:t>
      </w:r>
      <w:r w:rsidR="00593410">
        <w:rPr>
          <w:lang w:val="en-DE"/>
        </w:rPr>
        <w:t xml:space="preserve"> To explain this in detail t</w:t>
      </w:r>
      <w:r w:rsidR="00B67799">
        <w:t>his circuit design</w:t>
      </w:r>
      <w:r w:rsidR="00593410">
        <w:rPr>
          <w:lang w:val="en-DE"/>
        </w:rPr>
        <w:t xml:space="preserve"> is as in figure 5 and</w:t>
      </w:r>
      <w:r w:rsidR="00B67799">
        <w:t xml:space="preserve"> can be di</w:t>
      </w:r>
      <w:r w:rsidR="00593410">
        <w:t>vided into three integral parts as below.</w:t>
      </w:r>
    </w:p>
    <w:p w14:paraId="790A2A2A" w14:textId="77777777" w:rsidR="0075344C" w:rsidRPr="00631E6B" w:rsidRDefault="0075344C" w:rsidP="005D280E">
      <w:pPr>
        <w:jc w:val="both"/>
      </w:pPr>
    </w:p>
    <w:p w14:paraId="36BC34C8" w14:textId="29C08808" w:rsidR="004952B7" w:rsidRDefault="004952B7" w:rsidP="005D280E">
      <w:pPr>
        <w:jc w:val="both"/>
      </w:pPr>
      <w:r>
        <w:rPr>
          <w:noProof/>
          <w:lang w:val="en-IN" w:eastAsia="en-IN"/>
        </w:rPr>
        <w:drawing>
          <wp:inline distT="0" distB="0" distL="0" distR="0" wp14:anchorId="6794FEEC" wp14:editId="206558B6">
            <wp:extent cx="320040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tic_ESPSmokeCkt.png"/>
                    <pic:cNvPicPr/>
                  </pic:nvPicPr>
                  <pic:blipFill rotWithShape="1">
                    <a:blip r:embed="rId14"/>
                    <a:srcRect l="3322" t="11208" r="27535" b="14165"/>
                    <a:stretch/>
                  </pic:blipFill>
                  <pic:spPr bwMode="auto">
                    <a:xfrm>
                      <a:off x="0" y="0"/>
                      <a:ext cx="3200400" cy="2562225"/>
                    </a:xfrm>
                    <a:prstGeom prst="rect">
                      <a:avLst/>
                    </a:prstGeom>
                    <a:ln>
                      <a:noFill/>
                    </a:ln>
                    <a:extLst>
                      <a:ext uri="{53640926-AAD7-44D8-BBD7-CCE9431645EC}">
                        <a14:shadowObscured xmlns:a14="http://schemas.microsoft.com/office/drawing/2010/main"/>
                      </a:ext>
                    </a:extLst>
                  </pic:spPr>
                </pic:pic>
              </a:graphicData>
            </a:graphic>
          </wp:inline>
        </w:drawing>
      </w:r>
    </w:p>
    <w:p w14:paraId="64063B5E" w14:textId="7E161168" w:rsidR="001B5677" w:rsidRDefault="0075344C" w:rsidP="005D280E">
      <w:pPr>
        <w:pStyle w:val="Equation"/>
      </w:pPr>
      <w:r>
        <w:rPr>
          <w:lang w:val="en-DE"/>
        </w:rPr>
        <w:t xml:space="preserve">                          </w:t>
      </w:r>
      <w:r w:rsidR="001B5677">
        <w:t xml:space="preserve"> </w:t>
      </w:r>
      <w:r w:rsidR="00B67799" w:rsidRPr="0075344C">
        <w:rPr>
          <w:sz w:val="28"/>
          <w:vertAlign w:val="subscript"/>
        </w:rPr>
        <w:t>Figure 5</w:t>
      </w:r>
      <w:r w:rsidR="001B5677" w:rsidRPr="0075344C">
        <w:rPr>
          <w:sz w:val="28"/>
          <w:vertAlign w:val="subscript"/>
        </w:rPr>
        <w:t>. Circuit Diagram</w:t>
      </w:r>
    </w:p>
    <w:p w14:paraId="1CD74B57" w14:textId="3325C15E" w:rsidR="001B5677" w:rsidRDefault="001B5677" w:rsidP="005D280E">
      <w:pPr>
        <w:jc w:val="both"/>
      </w:pPr>
    </w:p>
    <w:p w14:paraId="4A780D23" w14:textId="3EDE3B7A" w:rsidR="00593410" w:rsidRDefault="00593410" w:rsidP="005D280E">
      <w:pPr>
        <w:jc w:val="both"/>
      </w:pPr>
    </w:p>
    <w:p w14:paraId="42ACD1C2" w14:textId="405F6634" w:rsidR="00593410" w:rsidRDefault="005D280E" w:rsidP="005D280E">
      <w:pPr>
        <w:pStyle w:val="Heading2"/>
        <w:jc w:val="both"/>
      </w:pPr>
      <w:r>
        <w:rPr>
          <w:lang w:val="en-DE"/>
        </w:rPr>
        <w:t>Interconnection</w:t>
      </w:r>
      <w:r w:rsidR="005B2E0E">
        <w:rPr>
          <w:lang w:val="en-DE"/>
        </w:rPr>
        <w:t xml:space="preserve"> between ESP12 chip and smoke detector</w:t>
      </w:r>
    </w:p>
    <w:p w14:paraId="608C6457" w14:textId="72710515" w:rsidR="004853ED" w:rsidRDefault="00AC576B" w:rsidP="005D280E">
      <w:pPr>
        <w:jc w:val="both"/>
        <w:rPr>
          <w:lang w:val="en-DE"/>
        </w:rPr>
      </w:pPr>
      <w:r>
        <w:rPr>
          <w:lang w:val="en-DE"/>
        </w:rPr>
        <w:t xml:space="preserve">The ESP 12F core is removed from the Node MCU ESP 8266 board. This is because the </w:t>
      </w:r>
      <w:r w:rsidR="005D280E">
        <w:rPr>
          <w:lang w:val="en-DE"/>
        </w:rPr>
        <w:t>ready-made</w:t>
      </w:r>
      <w:r>
        <w:rPr>
          <w:lang w:val="en-DE"/>
        </w:rPr>
        <w:t xml:space="preserve"> chip is as can be seen in Figure 3 is a combination of voltage regulator, peripherals, I/O pins, communication ports, switches etc. Not only does it help in making the circuit compact and fit in the smoke detector but also reduce the overall power consumption drastically. </w:t>
      </w:r>
      <w:r w:rsidR="005D280E">
        <w:rPr>
          <w:lang w:val="en-DE"/>
        </w:rPr>
        <w:t>But</w:t>
      </w:r>
      <w:r>
        <w:rPr>
          <w:lang w:val="en-DE"/>
        </w:rPr>
        <w:t xml:space="preserve"> it should also </w:t>
      </w:r>
      <w:r w:rsidR="00C723CC">
        <w:rPr>
          <w:lang w:val="en-DE"/>
        </w:rPr>
        <w:t>be seen to it that the chip should still be programmable</w:t>
      </w:r>
      <w:r w:rsidR="004853ED">
        <w:rPr>
          <w:lang w:val="en-DE"/>
        </w:rPr>
        <w:t xml:space="preserve"> for which we consider integrating the below circuit (Figure 6) in to the main one.</w:t>
      </w:r>
    </w:p>
    <w:p w14:paraId="32165603" w14:textId="77777777" w:rsidR="00CB4E5C" w:rsidRPr="00CB4E5C" w:rsidRDefault="00CB4E5C" w:rsidP="005D280E">
      <w:pPr>
        <w:jc w:val="both"/>
        <w:rPr>
          <w:lang w:val="en-DE"/>
        </w:rPr>
      </w:pPr>
    </w:p>
    <w:p w14:paraId="64DEA4A7" w14:textId="48CC2906" w:rsidR="004853ED" w:rsidRPr="004853ED" w:rsidRDefault="004853ED" w:rsidP="005D280E">
      <w:pPr>
        <w:jc w:val="both"/>
        <w:rPr>
          <w:lang w:val="en-DE"/>
        </w:rPr>
      </w:pPr>
      <w:r>
        <w:rPr>
          <w:noProof/>
          <w:lang w:val="en-IN" w:eastAsia="en-IN"/>
        </w:rPr>
        <w:drawing>
          <wp:inline distT="0" distB="0" distL="0" distR="0" wp14:anchorId="0C42BE81" wp14:editId="4CCD3391">
            <wp:extent cx="3190875" cy="914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06" t="3659" b="10975"/>
                    <a:stretch/>
                  </pic:blipFill>
                  <pic:spPr bwMode="auto">
                    <a:xfrm>
                      <a:off x="0" y="0"/>
                      <a:ext cx="3190875" cy="914400"/>
                    </a:xfrm>
                    <a:prstGeom prst="rect">
                      <a:avLst/>
                    </a:prstGeom>
                    <a:ln>
                      <a:noFill/>
                    </a:ln>
                    <a:extLst>
                      <a:ext uri="{53640926-AAD7-44D8-BBD7-CCE9431645EC}">
                        <a14:shadowObscured xmlns:a14="http://schemas.microsoft.com/office/drawing/2010/main"/>
                      </a:ext>
                    </a:extLst>
                  </pic:spPr>
                </pic:pic>
              </a:graphicData>
            </a:graphic>
          </wp:inline>
        </w:drawing>
      </w:r>
    </w:p>
    <w:p w14:paraId="11F41F1E" w14:textId="58B0D818" w:rsidR="004853ED" w:rsidRPr="00E568E1" w:rsidRDefault="004853ED" w:rsidP="005D280E">
      <w:pPr>
        <w:jc w:val="both"/>
        <w:rPr>
          <w:sz w:val="28"/>
          <w:vertAlign w:val="subscript"/>
          <w:lang w:val="en-DE"/>
        </w:rPr>
      </w:pPr>
      <w:r w:rsidRPr="0075344C">
        <w:rPr>
          <w:sz w:val="28"/>
          <w:vertAlign w:val="subscript"/>
        </w:rPr>
        <w:t>Figure 6. USB to UART (for programming)</w:t>
      </w:r>
      <w:r w:rsidR="00E568E1">
        <w:rPr>
          <w:sz w:val="28"/>
          <w:vertAlign w:val="subscript"/>
          <w:lang w:val="en-DE"/>
        </w:rPr>
        <w:t xml:space="preserve"> [13]</w:t>
      </w:r>
    </w:p>
    <w:p w14:paraId="6E9C8A1D" w14:textId="5401FFFE" w:rsidR="00593410" w:rsidRPr="000E741B" w:rsidRDefault="001A7468" w:rsidP="005D280E">
      <w:pPr>
        <w:jc w:val="both"/>
        <w:rPr>
          <w:lang w:val="en-DE"/>
        </w:rPr>
      </w:pPr>
      <w:r>
        <w:rPr>
          <w:lang w:val="en-DE"/>
        </w:rPr>
        <w:t xml:space="preserve">The pin connections of the ESP chip are done as in Figure 6 and additionally the </w:t>
      </w:r>
      <w:proofErr w:type="gramStart"/>
      <w:r w:rsidR="00593410">
        <w:t>The</w:t>
      </w:r>
      <w:proofErr w:type="gramEnd"/>
      <w:r w:rsidR="00593410">
        <w:t xml:space="preserve"> I/O pin from smoke detector IC</w:t>
      </w:r>
      <w:r w:rsidR="000E741B">
        <w:rPr>
          <w:lang w:val="en-DE"/>
        </w:rPr>
        <w:t xml:space="preserve"> and Test </w:t>
      </w:r>
      <w:r w:rsidR="00215ED4">
        <w:rPr>
          <w:lang w:val="en-DE"/>
        </w:rPr>
        <w:t>button</w:t>
      </w:r>
      <w:r w:rsidR="000E741B">
        <w:rPr>
          <w:lang w:val="en-DE"/>
        </w:rPr>
        <w:t xml:space="preserve"> from the smoke detector</w:t>
      </w:r>
      <w:r w:rsidR="00593410">
        <w:t xml:space="preserve"> is connected to the GPIO 12</w:t>
      </w:r>
      <w:r w:rsidR="000E741B">
        <w:rPr>
          <w:lang w:val="en-DE"/>
        </w:rPr>
        <w:t xml:space="preserve"> and GPIO 13 of the ESP 12F chip respectively. </w:t>
      </w:r>
    </w:p>
    <w:p w14:paraId="631B8CC4" w14:textId="35C0A1C1" w:rsidR="00593410" w:rsidRDefault="00593410" w:rsidP="005D280E">
      <w:pPr>
        <w:jc w:val="both"/>
      </w:pPr>
    </w:p>
    <w:p w14:paraId="3A0A481F" w14:textId="77777777" w:rsidR="00593410" w:rsidRDefault="00593410" w:rsidP="005D280E">
      <w:pPr>
        <w:jc w:val="both"/>
      </w:pPr>
    </w:p>
    <w:p w14:paraId="7D3D8C53" w14:textId="07B9C460" w:rsidR="00E97B99" w:rsidRDefault="001B5677" w:rsidP="005D280E">
      <w:pPr>
        <w:pStyle w:val="Heading2"/>
        <w:jc w:val="both"/>
      </w:pPr>
      <w:r>
        <w:t>The Circuit setup</w:t>
      </w:r>
      <w:r w:rsidR="000E741B">
        <w:rPr>
          <w:lang w:val="en-DE"/>
        </w:rPr>
        <w:t xml:space="preserve"> to wake ESP12 up</w:t>
      </w:r>
      <w:r>
        <w:t xml:space="preserve"> </w:t>
      </w:r>
      <w:r w:rsidR="000E741B">
        <w:rPr>
          <w:lang w:val="en-DE"/>
        </w:rPr>
        <w:t>from</w:t>
      </w:r>
      <w:r w:rsidR="000E741B">
        <w:t xml:space="preserve"> Deep Sleep</w:t>
      </w:r>
    </w:p>
    <w:p w14:paraId="060678B8" w14:textId="6A0C695D" w:rsidR="00D81D04" w:rsidRDefault="000E741B" w:rsidP="005D280E">
      <w:pPr>
        <w:pStyle w:val="Text"/>
        <w:ind w:firstLine="0"/>
        <w:rPr>
          <w:noProof/>
          <w:lang w:val="en-IN" w:eastAsia="en-IN"/>
        </w:rPr>
      </w:pPr>
      <w:r>
        <w:rPr>
          <w:lang w:val="en-DE"/>
        </w:rPr>
        <w:t>Due</w:t>
      </w:r>
      <w:r w:rsidR="001B5677">
        <w:t xml:space="preserve"> to the power concerns, </w:t>
      </w:r>
      <w:r>
        <w:rPr>
          <w:lang w:val="en-DE"/>
        </w:rPr>
        <w:t xml:space="preserve">it is important to run the ESP 12F chip in </w:t>
      </w:r>
      <w:r w:rsidR="001B5677">
        <w:t>deep sleep mode</w:t>
      </w:r>
      <w:r>
        <w:rPr>
          <w:lang w:val="en-DE"/>
        </w:rPr>
        <w:t xml:space="preserve"> and to wake up if triggered externally. This is achieved by using </w:t>
      </w:r>
      <w:r>
        <w:t>the I/O pin from smoke detector IC</w:t>
      </w:r>
      <w:r w:rsidR="001B5677">
        <w:t xml:space="preserve"> </w:t>
      </w:r>
      <w:r>
        <w:rPr>
          <w:lang w:val="en-DE"/>
        </w:rPr>
        <w:t>as a trigger</w:t>
      </w:r>
      <w:r w:rsidR="00D81D04">
        <w:rPr>
          <w:lang w:val="en-DE"/>
        </w:rPr>
        <w:t>. The reason behind this is that, the I/O pin is always triggered in case if the Test button is pressed or in case of real smoke. The circuit to wake up the ESP chip from deep sleep mode is as in below figure.</w:t>
      </w:r>
    </w:p>
    <w:p w14:paraId="5D7ED469" w14:textId="12489846" w:rsidR="001B5677" w:rsidRDefault="00D81D04" w:rsidP="005D280E">
      <w:pPr>
        <w:pStyle w:val="Equation"/>
      </w:pPr>
      <w:r>
        <w:rPr>
          <w:noProof/>
          <w:lang w:val="en-IN" w:eastAsia="en-IN"/>
        </w:rPr>
        <w:drawing>
          <wp:inline distT="0" distB="0" distL="0" distR="0" wp14:anchorId="155FA169" wp14:editId="77D7D621">
            <wp:extent cx="32004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92" b="7606"/>
                    <a:stretch/>
                  </pic:blipFill>
                  <pic:spPr bwMode="auto">
                    <a:xfrm>
                      <a:off x="0" y="0"/>
                      <a:ext cx="3200400" cy="1733550"/>
                    </a:xfrm>
                    <a:prstGeom prst="rect">
                      <a:avLst/>
                    </a:prstGeom>
                    <a:ln>
                      <a:noFill/>
                    </a:ln>
                    <a:extLst>
                      <a:ext uri="{53640926-AAD7-44D8-BBD7-CCE9431645EC}">
                        <a14:shadowObscured xmlns:a14="http://schemas.microsoft.com/office/drawing/2010/main"/>
                      </a:ext>
                    </a:extLst>
                  </pic:spPr>
                </pic:pic>
              </a:graphicData>
            </a:graphic>
          </wp:inline>
        </w:drawing>
      </w:r>
    </w:p>
    <w:p w14:paraId="66B5E522" w14:textId="79C76321" w:rsidR="001B5677" w:rsidRPr="00E568E1" w:rsidRDefault="00D81D04" w:rsidP="005D280E">
      <w:pPr>
        <w:pStyle w:val="Equation"/>
        <w:rPr>
          <w:sz w:val="28"/>
          <w:vertAlign w:val="subscript"/>
          <w:lang w:val="en-DE"/>
        </w:rPr>
      </w:pPr>
      <w:r w:rsidRPr="0075344C">
        <w:rPr>
          <w:sz w:val="28"/>
          <w:vertAlign w:val="subscript"/>
        </w:rPr>
        <w:t>Figure 7. Interrupt circuit to wake from deep sleep</w:t>
      </w:r>
      <w:r w:rsidR="00E568E1">
        <w:rPr>
          <w:sz w:val="28"/>
          <w:vertAlign w:val="subscript"/>
          <w:lang w:val="en-DE"/>
        </w:rPr>
        <w:t xml:space="preserve"> [12]</w:t>
      </w:r>
    </w:p>
    <w:p w14:paraId="345E8BAF" w14:textId="77777777" w:rsidR="00D81D04" w:rsidRPr="00D81D04" w:rsidRDefault="00D81D04" w:rsidP="005D280E">
      <w:pPr>
        <w:jc w:val="both"/>
      </w:pPr>
    </w:p>
    <w:p w14:paraId="0F2C2FD8" w14:textId="5B4E126B" w:rsidR="00E97B99" w:rsidRDefault="00414AB9" w:rsidP="005D280E">
      <w:pPr>
        <w:pStyle w:val="Heading2"/>
        <w:jc w:val="both"/>
      </w:pPr>
      <w:r>
        <w:rPr>
          <w:lang w:val="en-DE"/>
        </w:rPr>
        <w:t>Voltage regulator circuit</w:t>
      </w:r>
      <w:r w:rsidR="00E87C78">
        <w:rPr>
          <w:lang w:val="en-DE"/>
        </w:rPr>
        <w:t>, ADC, Setup circuit</w:t>
      </w:r>
      <w:r w:rsidR="00E97B99">
        <w:tab/>
      </w:r>
    </w:p>
    <w:p w14:paraId="51B82A5E" w14:textId="5CAA16E7" w:rsidR="00FF78C7" w:rsidRPr="00FF78C7" w:rsidRDefault="00E87C78" w:rsidP="005D280E">
      <w:pPr>
        <w:pStyle w:val="Text"/>
        <w:rPr>
          <w:lang w:val="en-DE"/>
        </w:rPr>
      </w:pPr>
      <w:r>
        <w:rPr>
          <w:lang w:val="en-DE"/>
        </w:rPr>
        <w:t xml:space="preserve">The voltage </w:t>
      </w:r>
      <w:r w:rsidR="00FF78C7">
        <w:rPr>
          <w:lang w:val="en-DE"/>
        </w:rPr>
        <w:t xml:space="preserve">regulator used here is the </w:t>
      </w:r>
      <w:r w:rsidR="00FF78C7" w:rsidRPr="00FF78C7">
        <w:rPr>
          <w:lang w:val="en-DE"/>
        </w:rPr>
        <w:t>AMS1117</w:t>
      </w:r>
      <w:r w:rsidR="00FF78C7">
        <w:rPr>
          <w:lang w:val="en-DE"/>
        </w:rPr>
        <w:t>(CD 3.3) series</w:t>
      </w:r>
      <w:r w:rsidR="00FF78C7" w:rsidRPr="00FF78C7">
        <w:rPr>
          <w:lang w:val="en-DE"/>
        </w:rPr>
        <w:t xml:space="preserve"> of adjusta</w:t>
      </w:r>
      <w:r w:rsidR="00FF78C7">
        <w:rPr>
          <w:lang w:val="en-DE"/>
        </w:rPr>
        <w:t>ble and fixed voltage regulator. It is also known as a Low Dropout Voltage Regulator</w:t>
      </w:r>
      <w:r w:rsidR="004D5F3F">
        <w:rPr>
          <w:lang w:val="en-DE"/>
        </w:rPr>
        <w:t xml:space="preserve"> (LDO)</w:t>
      </w:r>
      <w:r w:rsidR="00FF78C7">
        <w:rPr>
          <w:lang w:val="en-DE"/>
        </w:rPr>
        <w:t xml:space="preserve"> </w:t>
      </w:r>
      <w:r w:rsidR="00FF78C7" w:rsidRPr="00FF78C7">
        <w:rPr>
          <w:lang w:val="en-DE"/>
        </w:rPr>
        <w:t>designed to</w:t>
      </w:r>
      <w:r w:rsidR="00FF78C7">
        <w:rPr>
          <w:lang w:val="en-DE"/>
        </w:rPr>
        <w:t xml:space="preserve"> provide 1A output current and</w:t>
      </w:r>
      <w:r w:rsidR="00FF78C7" w:rsidRPr="00FF78C7">
        <w:rPr>
          <w:lang w:val="en-DE"/>
        </w:rPr>
        <w:t xml:space="preserve"> operate</w:t>
      </w:r>
      <w:r w:rsidR="00FF78C7">
        <w:rPr>
          <w:lang w:val="en-DE"/>
        </w:rPr>
        <w:t xml:space="preserve"> down to 1V input</w:t>
      </w:r>
      <w:r w:rsidR="00FF78C7" w:rsidRPr="00FF78C7">
        <w:rPr>
          <w:lang w:val="en-DE"/>
        </w:rPr>
        <w:t>-output differential</w:t>
      </w:r>
      <w:r w:rsidR="00FF78C7">
        <w:rPr>
          <w:lang w:val="en-DE"/>
        </w:rPr>
        <w:t xml:space="preserve">. </w:t>
      </w:r>
      <w:r w:rsidR="00FF78C7" w:rsidRPr="00FF78C7">
        <w:rPr>
          <w:lang w:val="en-DE"/>
        </w:rPr>
        <w:t>The dropout voltage of the device is guaranteed maximum 1.3V at maximum output</w:t>
      </w:r>
      <w:r w:rsidR="00FF78C7">
        <w:rPr>
          <w:lang w:val="en-DE"/>
        </w:rPr>
        <w:t xml:space="preserve"> </w:t>
      </w:r>
      <w:r w:rsidR="00FF78C7" w:rsidRPr="00FF78C7">
        <w:rPr>
          <w:lang w:val="en-DE"/>
        </w:rPr>
        <w:t>current, decreasing at lower load currents.</w:t>
      </w:r>
      <w:r w:rsidR="00FF78C7">
        <w:rPr>
          <w:lang w:val="en-DE"/>
        </w:rPr>
        <w:t xml:space="preserve"> The circuit setup is as in Figure 8.</w:t>
      </w:r>
    </w:p>
    <w:p w14:paraId="47F7DF36" w14:textId="5F52458E" w:rsidR="009D219D" w:rsidRDefault="00E87C78" w:rsidP="005D280E">
      <w:pPr>
        <w:pStyle w:val="Text"/>
        <w:ind w:firstLine="0"/>
      </w:pPr>
      <w:r>
        <w:rPr>
          <w:noProof/>
          <w:lang w:val="en-IN" w:eastAsia="en-IN"/>
        </w:rPr>
        <w:drawing>
          <wp:inline distT="0" distB="0" distL="0" distR="0" wp14:anchorId="23669912" wp14:editId="2B799DEA">
            <wp:extent cx="3228975" cy="1362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362075"/>
                    </a:xfrm>
                    <a:prstGeom prst="rect">
                      <a:avLst/>
                    </a:prstGeom>
                    <a:noFill/>
                    <a:ln>
                      <a:noFill/>
                    </a:ln>
                  </pic:spPr>
                </pic:pic>
              </a:graphicData>
            </a:graphic>
          </wp:inline>
        </w:drawing>
      </w:r>
    </w:p>
    <w:p w14:paraId="5EA424CC" w14:textId="1DE30111" w:rsidR="004D5F3F" w:rsidRPr="00E568E1" w:rsidRDefault="00E87C78" w:rsidP="005D280E">
      <w:pPr>
        <w:pStyle w:val="Equation"/>
        <w:rPr>
          <w:lang w:val="en-DE"/>
        </w:rPr>
      </w:pPr>
      <w:r>
        <w:rPr>
          <w:lang w:val="en-DE"/>
        </w:rPr>
        <w:t xml:space="preserve">     </w:t>
      </w:r>
      <w:r w:rsidRPr="0075344C">
        <w:rPr>
          <w:sz w:val="28"/>
          <w:vertAlign w:val="subscript"/>
        </w:rPr>
        <w:t>Figure 8. Voltage regulator circuit</w:t>
      </w:r>
      <w:r w:rsidR="00E568E1">
        <w:rPr>
          <w:sz w:val="28"/>
          <w:vertAlign w:val="subscript"/>
          <w:lang w:val="en-DE"/>
        </w:rPr>
        <w:t xml:space="preserve"> [13]</w:t>
      </w:r>
      <w:r w:rsidR="00E568E1">
        <w:rPr>
          <w:sz w:val="28"/>
          <w:vertAlign w:val="subscript"/>
        </w:rPr>
        <w:t xml:space="preserve">   </w:t>
      </w:r>
      <w:r w:rsidR="00E568E1">
        <w:rPr>
          <w:sz w:val="28"/>
          <w:vertAlign w:val="subscript"/>
          <w:lang w:val="en-DE"/>
        </w:rPr>
        <w:t>Fi</w:t>
      </w:r>
      <w:proofErr w:type="spellStart"/>
      <w:r w:rsidRPr="0075344C">
        <w:rPr>
          <w:sz w:val="28"/>
          <w:vertAlign w:val="subscript"/>
        </w:rPr>
        <w:t>gure</w:t>
      </w:r>
      <w:proofErr w:type="spellEnd"/>
      <w:r w:rsidRPr="0075344C">
        <w:rPr>
          <w:sz w:val="28"/>
          <w:vertAlign w:val="subscript"/>
        </w:rPr>
        <w:t xml:space="preserve"> 9. ADC circuit</w:t>
      </w:r>
      <w:r w:rsidR="00E568E1">
        <w:rPr>
          <w:sz w:val="28"/>
          <w:vertAlign w:val="subscript"/>
          <w:lang w:val="en-DE"/>
        </w:rPr>
        <w:t xml:space="preserve"> [13]</w:t>
      </w:r>
    </w:p>
    <w:p w14:paraId="5A249886" w14:textId="77777777" w:rsidR="004D5F3F" w:rsidRDefault="004D5F3F" w:rsidP="005D280E">
      <w:pPr>
        <w:pStyle w:val="Text"/>
        <w:ind w:firstLine="0"/>
        <w:rPr>
          <w:lang w:val="en-DE"/>
        </w:rPr>
      </w:pPr>
    </w:p>
    <w:p w14:paraId="7E8D549C" w14:textId="7D5574B3" w:rsidR="00B00E7D" w:rsidRDefault="004D5F3F" w:rsidP="005D280E">
      <w:pPr>
        <w:pStyle w:val="Text"/>
        <w:ind w:firstLine="0"/>
        <w:rPr>
          <w:lang w:val="en-DE"/>
        </w:rPr>
      </w:pPr>
      <w:r>
        <w:rPr>
          <w:lang w:val="en-DE"/>
        </w:rPr>
        <w:t xml:space="preserve">One of the major </w:t>
      </w:r>
      <w:proofErr w:type="gramStart"/>
      <w:r>
        <w:rPr>
          <w:lang w:val="en-DE"/>
        </w:rPr>
        <w:t>requirement</w:t>
      </w:r>
      <w:proofErr w:type="gramEnd"/>
      <w:r>
        <w:rPr>
          <w:lang w:val="en-DE"/>
        </w:rPr>
        <w:t xml:space="preserve"> is to check the battery level of the device. The smoke detector gives a warning signal when the actual voltage falls below 6V. The output of the voltage regulator is 3.3V. To check the battery level the LDO output and is fed to a voltage divider and stepped down to 1V range (</w:t>
      </w:r>
      <w:r w:rsidR="00B00E7D">
        <w:rPr>
          <w:lang w:val="en-DE"/>
        </w:rPr>
        <w:t>0.9V approx.</w:t>
      </w:r>
      <w:r>
        <w:rPr>
          <w:lang w:val="en-DE"/>
        </w:rPr>
        <w:t xml:space="preserve">). To check the voltage level ADC in the ESP chip </w:t>
      </w:r>
      <w:r w:rsidR="00B00E7D">
        <w:rPr>
          <w:lang w:val="en-DE"/>
        </w:rPr>
        <w:t xml:space="preserve">is made use of, </w:t>
      </w:r>
      <w:r>
        <w:rPr>
          <w:lang w:val="en-DE"/>
        </w:rPr>
        <w:t xml:space="preserve">which can only handle a maximum voltage of </w:t>
      </w:r>
      <w:r>
        <w:rPr>
          <w:lang w:val="en-DE"/>
        </w:rPr>
        <w:lastRenderedPageBreak/>
        <w:t>1V.</w:t>
      </w:r>
      <w:r w:rsidR="00B00E7D">
        <w:rPr>
          <w:lang w:val="en-DE"/>
        </w:rPr>
        <w:t xml:space="preserve"> If the voltage level falls under 0.6V then it raises a condition for low battery.</w:t>
      </w:r>
      <w:r w:rsidR="008A4A16">
        <w:rPr>
          <w:lang w:val="en-DE"/>
        </w:rPr>
        <w:t xml:space="preserve"> The calculation of the battery performance is explained in detail in the Battery Performance Calculation section.</w:t>
      </w:r>
    </w:p>
    <w:p w14:paraId="526AFAFA" w14:textId="77777777" w:rsidR="008A4A16" w:rsidRPr="008A4A16" w:rsidRDefault="008A4A16" w:rsidP="005D280E">
      <w:pPr>
        <w:pStyle w:val="Text"/>
        <w:ind w:firstLine="0"/>
        <w:rPr>
          <w:lang w:val="en-DE"/>
        </w:rPr>
      </w:pPr>
    </w:p>
    <w:p w14:paraId="6BD53B9D" w14:textId="53340956" w:rsidR="004D5F3F" w:rsidRDefault="005D280E" w:rsidP="005D280E">
      <w:pPr>
        <w:jc w:val="both"/>
        <w:rPr>
          <w:lang w:val="en-DE"/>
        </w:rPr>
      </w:pPr>
      <w:r>
        <w:rPr>
          <w:lang w:val="en-DE"/>
        </w:rPr>
        <w:t>Additionally,</w:t>
      </w:r>
      <w:r w:rsidR="00B00E7D">
        <w:rPr>
          <w:lang w:val="en-DE"/>
        </w:rPr>
        <w:t xml:space="preserve"> a setup button has also been incorporated. This is a push button and is connected to the GPIO5 pin of ESP chip.</w:t>
      </w:r>
      <w:r w:rsidR="008A4A16">
        <w:rPr>
          <w:lang w:val="en-DE"/>
        </w:rPr>
        <w:t xml:space="preserve"> A press on this button along with a press on the Test button takes the smoke detector to the configuration mode. This enables to reconfigure the smart smoke detector. This is to ensure the re-use of smoke detector for multiple users in different places or environments. This is explained more in the</w:t>
      </w:r>
    </w:p>
    <w:p w14:paraId="504CA6B1" w14:textId="1A094072" w:rsidR="008A4A16" w:rsidRPr="008A4A16" w:rsidRDefault="008A4A16" w:rsidP="005D280E">
      <w:pPr>
        <w:jc w:val="both"/>
        <w:rPr>
          <w:lang w:val="en-DE"/>
        </w:rPr>
      </w:pPr>
      <w:proofErr w:type="spellStart"/>
      <w:r>
        <w:rPr>
          <w:lang w:val="en-DE"/>
        </w:rPr>
        <w:t>Wifi</w:t>
      </w:r>
      <w:proofErr w:type="spellEnd"/>
      <w:r>
        <w:rPr>
          <w:lang w:val="en-DE"/>
        </w:rPr>
        <w:t xml:space="preserve"> Manager section.</w:t>
      </w:r>
    </w:p>
    <w:p w14:paraId="71422CD8" w14:textId="77777777" w:rsidR="009D219D" w:rsidRDefault="009D219D" w:rsidP="005D280E">
      <w:pPr>
        <w:pStyle w:val="Text"/>
        <w:ind w:firstLine="0"/>
      </w:pPr>
    </w:p>
    <w:p w14:paraId="0200D723" w14:textId="4FA81A1F" w:rsidR="00E97B99" w:rsidRDefault="009D219D" w:rsidP="005D280E">
      <w:pPr>
        <w:pStyle w:val="Heading1"/>
      </w:pPr>
      <w:r>
        <w:t>PCB Design</w:t>
      </w:r>
    </w:p>
    <w:p w14:paraId="0CE06C5F" w14:textId="3B312EB7" w:rsidR="00CB4E5C" w:rsidRDefault="009D219D" w:rsidP="005D280E">
      <w:pPr>
        <w:jc w:val="both"/>
        <w:rPr>
          <w:lang w:val="en-DE"/>
        </w:rPr>
      </w:pPr>
      <w:r>
        <w:t>This chapter discusses about the PCB design.</w:t>
      </w:r>
      <w:r w:rsidR="0075344C">
        <w:rPr>
          <w:lang w:val="en-DE"/>
        </w:rPr>
        <w:t xml:space="preserve"> As in most of the devices an electronic component</w:t>
      </w:r>
      <w:r w:rsidR="006E5B7B">
        <w:rPr>
          <w:lang w:val="en-DE"/>
        </w:rPr>
        <w:t>s or circuits are</w:t>
      </w:r>
      <w:r w:rsidR="0075344C">
        <w:rPr>
          <w:lang w:val="en-DE"/>
        </w:rPr>
        <w:t xml:space="preserve"> an </w:t>
      </w:r>
      <w:r w:rsidR="006E5B7B">
        <w:rPr>
          <w:lang w:val="en-DE"/>
        </w:rPr>
        <w:t>integral part.</w:t>
      </w:r>
      <w:r w:rsidR="0075344C">
        <w:rPr>
          <w:lang w:val="en-DE"/>
        </w:rPr>
        <w:t xml:space="preserve"> </w:t>
      </w:r>
      <w:r w:rsidR="00CB4E5C">
        <w:rPr>
          <w:lang w:val="en-DE"/>
        </w:rPr>
        <w:t xml:space="preserve">As mentioned earlier, the design of the PCB was done using the online </w:t>
      </w:r>
      <w:r w:rsidR="005D280E">
        <w:rPr>
          <w:lang w:val="en-DE"/>
        </w:rPr>
        <w:t>design</w:t>
      </w:r>
      <w:r w:rsidR="00CB4E5C">
        <w:rPr>
          <w:lang w:val="en-DE"/>
        </w:rPr>
        <w:t xml:space="preserve"> tool the </w:t>
      </w:r>
      <w:proofErr w:type="spellStart"/>
      <w:r w:rsidR="00CB4E5C">
        <w:rPr>
          <w:lang w:val="en-DE"/>
        </w:rPr>
        <w:t>EasyEDA</w:t>
      </w:r>
      <w:proofErr w:type="spellEnd"/>
      <w:r w:rsidR="00CB4E5C">
        <w:rPr>
          <w:lang w:val="en-DE"/>
        </w:rPr>
        <w:t xml:space="preserve">. </w:t>
      </w:r>
    </w:p>
    <w:p w14:paraId="44E3E479" w14:textId="77777777" w:rsidR="00CB4E5C" w:rsidRDefault="00CB4E5C" w:rsidP="005D280E">
      <w:pPr>
        <w:jc w:val="both"/>
        <w:rPr>
          <w:lang w:val="en-DE"/>
        </w:rPr>
      </w:pPr>
    </w:p>
    <w:p w14:paraId="7EFEF49E" w14:textId="6E5250B5" w:rsidR="009D219D" w:rsidRPr="00DE1976" w:rsidRDefault="0075344C" w:rsidP="005D280E">
      <w:pPr>
        <w:jc w:val="both"/>
        <w:rPr>
          <w:lang w:val="en-DE"/>
        </w:rPr>
      </w:pPr>
      <w:r>
        <w:rPr>
          <w:lang w:val="en-DE"/>
        </w:rPr>
        <w:t>T</w:t>
      </w:r>
      <w:r w:rsidR="006E5B7B">
        <w:rPr>
          <w:lang w:val="en-DE"/>
        </w:rPr>
        <w:t>he manufacture and development of the same was achieved with the help of “</w:t>
      </w:r>
      <w:proofErr w:type="spellStart"/>
      <w:r w:rsidR="006E5B7B">
        <w:rPr>
          <w:lang w:val="en-DE"/>
        </w:rPr>
        <w:t>FLEXtronic</w:t>
      </w:r>
      <w:proofErr w:type="spellEnd"/>
      <w:r w:rsidR="006E5B7B">
        <w:rPr>
          <w:lang w:val="en-DE"/>
        </w:rPr>
        <w:t xml:space="preserve"> </w:t>
      </w:r>
      <w:proofErr w:type="spellStart"/>
      <w:proofErr w:type="gramStart"/>
      <w:r w:rsidR="006E5B7B">
        <w:rPr>
          <w:lang w:val="en-DE"/>
        </w:rPr>
        <w:t>Makerlab</w:t>
      </w:r>
      <w:proofErr w:type="spellEnd"/>
      <w:r w:rsidR="006E5B7B">
        <w:rPr>
          <w:lang w:val="en-DE"/>
        </w:rPr>
        <w:t>”</w:t>
      </w:r>
      <w:r w:rsidR="00176C59">
        <w:rPr>
          <w:lang w:val="en-DE"/>
        </w:rPr>
        <w:t>[</w:t>
      </w:r>
      <w:proofErr w:type="gramEnd"/>
      <w:r w:rsidR="00176C59">
        <w:rPr>
          <w:lang w:val="en-DE"/>
        </w:rPr>
        <w:t>37]</w:t>
      </w:r>
      <w:r w:rsidR="006E5B7B">
        <w:rPr>
          <w:lang w:val="en-DE"/>
        </w:rPr>
        <w:t>. The “</w:t>
      </w:r>
      <w:r w:rsidR="006E5B7B" w:rsidRPr="006E5B7B">
        <w:rPr>
          <w:lang w:val="en-DE"/>
        </w:rPr>
        <w:t>planning, circuit design, circuit board design and production</w:t>
      </w:r>
      <w:r w:rsidR="006E5B7B">
        <w:rPr>
          <w:lang w:val="en-DE"/>
        </w:rPr>
        <w:t>” of the PCB was done with various tools and machines that were available in the lab.</w:t>
      </w:r>
      <w:r w:rsidR="00CB4E5C">
        <w:rPr>
          <w:lang w:val="en-DE"/>
        </w:rPr>
        <w:t xml:space="preserve"> The main machine system used for this was the </w:t>
      </w:r>
      <w:r w:rsidR="006D3D87" w:rsidRPr="006D3D87">
        <w:rPr>
          <w:lang w:val="en-DE"/>
        </w:rPr>
        <w:t>Laser Surface Texturing Machine</w:t>
      </w:r>
      <w:r w:rsidR="00CB4E5C">
        <w:rPr>
          <w:lang w:val="en-DE"/>
        </w:rPr>
        <w:t xml:space="preserve">. This helps in manufacturing a </w:t>
      </w:r>
      <w:r w:rsidR="006803BD">
        <w:rPr>
          <w:lang w:val="en-DE"/>
        </w:rPr>
        <w:t>real PCB in precise fashion from a design structured through simulation tool.</w:t>
      </w:r>
      <w:r w:rsidR="00DE1976">
        <w:rPr>
          <w:lang w:val="en-DE"/>
        </w:rPr>
        <w:t xml:space="preserve"> The machine looks as in Figure 10.</w:t>
      </w:r>
    </w:p>
    <w:p w14:paraId="33D06EE8" w14:textId="5E3B8D73" w:rsidR="009D219D" w:rsidRDefault="009D219D" w:rsidP="005D280E">
      <w:pPr>
        <w:jc w:val="both"/>
      </w:pPr>
    </w:p>
    <w:p w14:paraId="2DAE6672" w14:textId="3D76353C" w:rsidR="009D219D" w:rsidRDefault="006803BD" w:rsidP="005D280E">
      <w:pPr>
        <w:jc w:val="both"/>
      </w:pPr>
      <w:r>
        <w:rPr>
          <w:noProof/>
          <w:lang w:val="en-IN" w:eastAsia="en-IN"/>
        </w:rPr>
        <w:drawing>
          <wp:inline distT="0" distB="0" distL="0" distR="0" wp14:anchorId="7AE51CAE" wp14:editId="292DFDEF">
            <wp:extent cx="220980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020" b="3333"/>
                    <a:stretch/>
                  </pic:blipFill>
                  <pic:spPr bwMode="auto">
                    <a:xfrm>
                      <a:off x="0" y="0"/>
                      <a:ext cx="2209800" cy="2581275"/>
                    </a:xfrm>
                    <a:prstGeom prst="rect">
                      <a:avLst/>
                    </a:prstGeom>
                    <a:ln>
                      <a:noFill/>
                    </a:ln>
                    <a:extLst>
                      <a:ext uri="{53640926-AAD7-44D8-BBD7-CCE9431645EC}">
                        <a14:shadowObscured xmlns:a14="http://schemas.microsoft.com/office/drawing/2010/main"/>
                      </a:ext>
                    </a:extLst>
                  </pic:spPr>
                </pic:pic>
              </a:graphicData>
            </a:graphic>
          </wp:inline>
        </w:drawing>
      </w:r>
    </w:p>
    <w:p w14:paraId="43CE6BCB" w14:textId="6AB0CA6F" w:rsidR="004C644B" w:rsidRPr="00CD6C6F" w:rsidRDefault="004C644B" w:rsidP="005D280E">
      <w:pPr>
        <w:jc w:val="both"/>
        <w:rPr>
          <w:sz w:val="28"/>
          <w:vertAlign w:val="subscript"/>
          <w:lang w:val="en-DE"/>
        </w:rPr>
      </w:pPr>
      <w:r w:rsidRPr="0075344C">
        <w:rPr>
          <w:sz w:val="28"/>
          <w:vertAlign w:val="subscript"/>
        </w:rPr>
        <w:t xml:space="preserve">Figure </w:t>
      </w:r>
      <w:r>
        <w:rPr>
          <w:sz w:val="28"/>
          <w:vertAlign w:val="subscript"/>
          <w:lang w:val="en-DE"/>
        </w:rPr>
        <w:t>10</w:t>
      </w:r>
      <w:r w:rsidRPr="0075344C">
        <w:rPr>
          <w:sz w:val="28"/>
          <w:vertAlign w:val="subscript"/>
        </w:rPr>
        <w:t>.</w:t>
      </w:r>
      <w:r>
        <w:rPr>
          <w:sz w:val="28"/>
          <w:vertAlign w:val="subscript"/>
          <w:lang w:val="en-DE"/>
        </w:rPr>
        <w:t xml:space="preserve"> </w:t>
      </w:r>
      <w:r w:rsidR="006D3D87" w:rsidRPr="006D3D87">
        <w:rPr>
          <w:sz w:val="28"/>
          <w:vertAlign w:val="subscript"/>
          <w:lang w:val="en-DE"/>
        </w:rPr>
        <w:t>Laser Surface Texturing Machine</w:t>
      </w:r>
      <w:r w:rsidR="006F7805">
        <w:rPr>
          <w:sz w:val="28"/>
          <w:vertAlign w:val="subscript"/>
          <w:lang w:val="en-DE"/>
        </w:rPr>
        <w:t xml:space="preserve"> </w:t>
      </w:r>
      <w:r w:rsidR="00CD6C6F">
        <w:rPr>
          <w:sz w:val="28"/>
          <w:vertAlign w:val="subscript"/>
          <w:lang w:val="en-DE"/>
        </w:rPr>
        <w:t>[38]</w:t>
      </w:r>
    </w:p>
    <w:p w14:paraId="1B9F7DE4" w14:textId="77777777" w:rsidR="00CA1B0A" w:rsidRDefault="00CA1B0A" w:rsidP="005D280E">
      <w:pPr>
        <w:jc w:val="both"/>
        <w:rPr>
          <w:lang w:val="en-DE"/>
        </w:rPr>
      </w:pPr>
    </w:p>
    <w:p w14:paraId="33198F7D" w14:textId="66F03454" w:rsidR="00CA1B0A" w:rsidRPr="00CA1B0A" w:rsidRDefault="00CA1B0A" w:rsidP="005D280E">
      <w:pPr>
        <w:jc w:val="both"/>
        <w:rPr>
          <w:lang w:val="en-DE"/>
        </w:rPr>
      </w:pPr>
      <w:r>
        <w:rPr>
          <w:lang w:val="en-DE"/>
        </w:rPr>
        <w:t xml:space="preserve">This system is used to </w:t>
      </w:r>
      <w:r w:rsidR="005D280E">
        <w:rPr>
          <w:lang w:val="en-DE"/>
        </w:rPr>
        <w:t>repanel</w:t>
      </w:r>
      <w:r>
        <w:rPr>
          <w:lang w:val="en-DE"/>
        </w:rPr>
        <w:t xml:space="preserve"> and structure the PCB with an attached laser source. This source U-V radiations at 355 nm wavelength. The whole system contains five main parts that performs vital </w:t>
      </w:r>
      <w:r w:rsidR="005D280E">
        <w:rPr>
          <w:lang w:val="en-DE"/>
        </w:rPr>
        <w:t>functions: -</w:t>
      </w:r>
    </w:p>
    <w:p w14:paraId="12E25FE0" w14:textId="66795007" w:rsidR="00D84509" w:rsidRPr="00D84509" w:rsidRDefault="00D84509" w:rsidP="005D280E">
      <w:pPr>
        <w:ind w:left="606"/>
        <w:jc w:val="both"/>
        <w:rPr>
          <w:lang w:val="en-DE"/>
        </w:rPr>
      </w:pPr>
      <w:r w:rsidRPr="00D84509">
        <w:rPr>
          <w:lang w:val="en-DE"/>
        </w:rPr>
        <w:t>•</w:t>
      </w:r>
      <w:r w:rsidRPr="00D84509">
        <w:rPr>
          <w:lang w:val="en-DE"/>
        </w:rPr>
        <w:tab/>
        <w:t>Lens attached deflection system</w:t>
      </w:r>
    </w:p>
    <w:p w14:paraId="1184C768" w14:textId="77777777" w:rsidR="00D84509" w:rsidRPr="00D84509" w:rsidRDefault="00D84509" w:rsidP="005D280E">
      <w:pPr>
        <w:ind w:left="404" w:firstLine="202"/>
        <w:jc w:val="both"/>
        <w:rPr>
          <w:lang w:val="en-DE"/>
        </w:rPr>
      </w:pPr>
      <w:r w:rsidRPr="00D84509">
        <w:rPr>
          <w:lang w:val="en-DE"/>
        </w:rPr>
        <w:t>•</w:t>
      </w:r>
      <w:r w:rsidRPr="00D84509">
        <w:rPr>
          <w:lang w:val="en-DE"/>
        </w:rPr>
        <w:tab/>
        <w:t>Table for processing</w:t>
      </w:r>
    </w:p>
    <w:p w14:paraId="2DE288A5" w14:textId="77777777" w:rsidR="00D84509" w:rsidRPr="00D84509" w:rsidRDefault="00D84509" w:rsidP="005D280E">
      <w:pPr>
        <w:ind w:left="606"/>
        <w:jc w:val="both"/>
        <w:rPr>
          <w:lang w:val="en-DE"/>
        </w:rPr>
      </w:pPr>
      <w:r w:rsidRPr="00D84509">
        <w:rPr>
          <w:lang w:val="en-DE"/>
        </w:rPr>
        <w:t>•</w:t>
      </w:r>
      <w:r w:rsidRPr="00D84509">
        <w:rPr>
          <w:lang w:val="en-DE"/>
        </w:rPr>
        <w:tab/>
        <w:t>Laser</w:t>
      </w:r>
    </w:p>
    <w:p w14:paraId="66A0EDB1" w14:textId="77777777" w:rsidR="00D84509" w:rsidRPr="00D84509" w:rsidRDefault="00D84509" w:rsidP="005D280E">
      <w:pPr>
        <w:ind w:left="404" w:firstLine="202"/>
        <w:jc w:val="both"/>
        <w:rPr>
          <w:lang w:val="en-DE"/>
        </w:rPr>
      </w:pPr>
      <w:r w:rsidRPr="00D84509">
        <w:rPr>
          <w:lang w:val="en-DE"/>
        </w:rPr>
        <w:t>•</w:t>
      </w:r>
      <w:r w:rsidRPr="00D84509">
        <w:rPr>
          <w:lang w:val="en-DE"/>
        </w:rPr>
        <w:tab/>
        <w:t>Chill source</w:t>
      </w:r>
    </w:p>
    <w:p w14:paraId="0BAB5EB8" w14:textId="77777777" w:rsidR="00D84509" w:rsidRPr="00D84509" w:rsidRDefault="00D84509" w:rsidP="005D280E">
      <w:pPr>
        <w:ind w:left="404" w:firstLine="202"/>
        <w:jc w:val="both"/>
        <w:rPr>
          <w:lang w:val="en-DE"/>
        </w:rPr>
      </w:pPr>
      <w:r w:rsidRPr="00D84509">
        <w:rPr>
          <w:lang w:val="en-DE"/>
        </w:rPr>
        <w:t>•</w:t>
      </w:r>
      <w:r w:rsidRPr="00D84509">
        <w:rPr>
          <w:lang w:val="en-DE"/>
        </w:rPr>
        <w:tab/>
        <w:t>Camera setup</w:t>
      </w:r>
    </w:p>
    <w:p w14:paraId="61DEA956" w14:textId="2F9E911A" w:rsidR="004C644B" w:rsidRPr="00CD6C6F" w:rsidRDefault="00CA1B0A" w:rsidP="005D280E">
      <w:pPr>
        <w:jc w:val="both"/>
        <w:rPr>
          <w:sz w:val="28"/>
          <w:vertAlign w:val="subscript"/>
          <w:lang w:val="en-DE"/>
        </w:rPr>
      </w:pPr>
      <w:r w:rsidRPr="00CA1B0A">
        <w:rPr>
          <w:lang w:val="en-DE"/>
        </w:rPr>
        <w:t xml:space="preserve">Detailed </w:t>
      </w:r>
      <w:r>
        <w:rPr>
          <w:lang w:val="en-DE"/>
        </w:rPr>
        <w:t>documentation could</w:t>
      </w:r>
      <w:r w:rsidRPr="00CA1B0A">
        <w:rPr>
          <w:lang w:val="en-DE"/>
        </w:rPr>
        <w:t xml:space="preserve"> be found in </w:t>
      </w:r>
      <w:r w:rsidR="005D280E" w:rsidRPr="00CA1B0A">
        <w:rPr>
          <w:lang w:val="en-DE"/>
        </w:rPr>
        <w:t>references</w:t>
      </w:r>
      <w:r w:rsidRPr="00CA1B0A">
        <w:rPr>
          <w:lang w:val="en-DE"/>
        </w:rPr>
        <w:t>.</w:t>
      </w:r>
      <w:r>
        <w:rPr>
          <w:lang w:val="en-DE"/>
        </w:rPr>
        <w:t>[</w:t>
      </w:r>
      <w:r w:rsidR="00CD6C6F">
        <w:rPr>
          <w:lang w:val="en-DE"/>
        </w:rPr>
        <w:t>38</w:t>
      </w:r>
      <w:r>
        <w:rPr>
          <w:lang w:val="en-DE"/>
        </w:rPr>
        <w:t>]</w:t>
      </w:r>
      <w:r w:rsidR="00CD6C6F">
        <w:rPr>
          <w:lang w:val="en-DE"/>
        </w:rPr>
        <w:t>[39]</w:t>
      </w:r>
    </w:p>
    <w:p w14:paraId="7918109E" w14:textId="7B9B1090" w:rsidR="00CA1B0A" w:rsidRDefault="00CA1B0A" w:rsidP="005D280E">
      <w:pPr>
        <w:jc w:val="both"/>
        <w:rPr>
          <w:noProof/>
          <w:lang w:val="en-DE" w:eastAsia="en-IN"/>
        </w:rPr>
      </w:pPr>
      <w:r>
        <w:rPr>
          <w:noProof/>
          <w:lang w:val="en-DE" w:eastAsia="en-IN"/>
        </w:rPr>
        <w:t>Figure 11 shows the complete PCB design done using EasyEDA tool. The manufactured PCB was compact and was  in</w:t>
      </w:r>
      <w:r w:rsidR="00783A87">
        <w:rPr>
          <w:noProof/>
          <w:lang w:val="en-DE" w:eastAsia="en-IN"/>
        </w:rPr>
        <w:t>tegrated with</w:t>
      </w:r>
      <w:r>
        <w:rPr>
          <w:noProof/>
          <w:lang w:val="en-DE" w:eastAsia="en-IN"/>
        </w:rPr>
        <w:t xml:space="preserve"> the </w:t>
      </w:r>
      <w:r w:rsidR="00783A87">
        <w:rPr>
          <w:noProof/>
          <w:lang w:val="en-DE" w:eastAsia="en-IN"/>
        </w:rPr>
        <w:t xml:space="preserve">circuit </w:t>
      </w:r>
      <w:r>
        <w:rPr>
          <w:noProof/>
          <w:lang w:val="en-DE" w:eastAsia="en-IN"/>
        </w:rPr>
        <w:t>conventional photo – electric smoke detector bought from the market.</w:t>
      </w:r>
    </w:p>
    <w:p w14:paraId="64E8C464" w14:textId="1BE69CBF" w:rsidR="00CA1B0A" w:rsidRPr="00CA1B0A" w:rsidRDefault="00CA1B0A" w:rsidP="005D280E">
      <w:pPr>
        <w:jc w:val="both"/>
        <w:rPr>
          <w:noProof/>
          <w:lang w:val="en-DE" w:eastAsia="en-IN"/>
        </w:rPr>
      </w:pPr>
      <w:r>
        <w:rPr>
          <w:noProof/>
          <w:lang w:val="en-DE" w:eastAsia="en-IN"/>
        </w:rPr>
        <w:t xml:space="preserve"> </w:t>
      </w:r>
    </w:p>
    <w:p w14:paraId="7552F980" w14:textId="6582C5BD" w:rsidR="009D219D" w:rsidRDefault="009D219D" w:rsidP="009D219D">
      <w:r>
        <w:rPr>
          <w:noProof/>
          <w:lang w:val="en-IN" w:eastAsia="en-IN"/>
        </w:rPr>
        <w:drawing>
          <wp:inline distT="0" distB="0" distL="0" distR="0" wp14:anchorId="1DAE8D15" wp14:editId="28CAE6EF">
            <wp:extent cx="320040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B_3D.jpg"/>
                    <pic:cNvPicPr/>
                  </pic:nvPicPr>
                  <pic:blipFill rotWithShape="1">
                    <a:blip r:embed="rId19"/>
                    <a:srcRect t="4946" b="6637"/>
                    <a:stretch/>
                  </pic:blipFill>
                  <pic:spPr bwMode="auto">
                    <a:xfrm>
                      <a:off x="0" y="0"/>
                      <a:ext cx="3200400" cy="1438275"/>
                    </a:xfrm>
                    <a:prstGeom prst="rect">
                      <a:avLst/>
                    </a:prstGeom>
                    <a:ln>
                      <a:noFill/>
                    </a:ln>
                    <a:extLst>
                      <a:ext uri="{53640926-AAD7-44D8-BBD7-CCE9431645EC}">
                        <a14:shadowObscured xmlns:a14="http://schemas.microsoft.com/office/drawing/2010/main"/>
                      </a:ext>
                    </a:extLst>
                  </pic:spPr>
                </pic:pic>
              </a:graphicData>
            </a:graphic>
          </wp:inline>
        </w:drawing>
      </w:r>
    </w:p>
    <w:p w14:paraId="075B6F07" w14:textId="75A23532" w:rsidR="004C644B" w:rsidRDefault="004C644B" w:rsidP="004C644B">
      <w:pPr>
        <w:jc w:val="center"/>
        <w:rPr>
          <w:sz w:val="28"/>
          <w:vertAlign w:val="subscript"/>
          <w:lang w:val="en-DE"/>
        </w:rPr>
      </w:pPr>
      <w:r w:rsidRPr="004C644B">
        <w:rPr>
          <w:sz w:val="28"/>
          <w:vertAlign w:val="subscript"/>
          <w:lang w:val="en-DE"/>
        </w:rPr>
        <w:t xml:space="preserve">Figure </w:t>
      </w:r>
      <w:r>
        <w:rPr>
          <w:sz w:val="28"/>
          <w:vertAlign w:val="subscript"/>
          <w:lang w:val="en-DE"/>
        </w:rPr>
        <w:t>11</w:t>
      </w:r>
      <w:r w:rsidRPr="004C644B">
        <w:rPr>
          <w:sz w:val="28"/>
          <w:vertAlign w:val="subscript"/>
          <w:lang w:val="en-DE"/>
        </w:rPr>
        <w:t xml:space="preserve">. </w:t>
      </w:r>
      <w:r>
        <w:rPr>
          <w:sz w:val="28"/>
          <w:vertAlign w:val="subscript"/>
          <w:lang w:val="en-DE"/>
        </w:rPr>
        <w:t xml:space="preserve">PCB designed using </w:t>
      </w:r>
      <w:proofErr w:type="spellStart"/>
      <w:r>
        <w:rPr>
          <w:sz w:val="28"/>
          <w:vertAlign w:val="subscript"/>
          <w:lang w:val="en-DE"/>
        </w:rPr>
        <w:t>EasyEDA</w:t>
      </w:r>
      <w:proofErr w:type="spellEnd"/>
    </w:p>
    <w:p w14:paraId="36E86C81" w14:textId="105498BF" w:rsidR="009D219D" w:rsidRPr="009D219D" w:rsidRDefault="009D219D" w:rsidP="009D219D">
      <w:r>
        <w:t xml:space="preserve">              </w:t>
      </w:r>
      <w:r w:rsidR="004C644B">
        <w:t xml:space="preserve">       </w:t>
      </w:r>
    </w:p>
    <w:p w14:paraId="5C3AA6C6" w14:textId="6A29F3FD" w:rsidR="009D219D" w:rsidRDefault="009D219D" w:rsidP="009D219D">
      <w:pPr>
        <w:pStyle w:val="Heading1"/>
      </w:pPr>
      <w:r>
        <w:t>Wi-Fi Manager</w:t>
      </w:r>
    </w:p>
    <w:p w14:paraId="5BD4A816" w14:textId="4F3A4563" w:rsidR="009D219D" w:rsidRDefault="009D219D" w:rsidP="00370DAE">
      <w:pPr>
        <w:jc w:val="both"/>
      </w:pPr>
      <w:r>
        <w:t xml:space="preserve">The ESP 8266 has two modes of operations- Station mode and Access Point mode. </w:t>
      </w:r>
      <w:r w:rsidR="00370DAE">
        <w:t>Initially</w:t>
      </w:r>
      <w:r>
        <w:t xml:space="preserve">, </w:t>
      </w:r>
      <w:r w:rsidR="00370DAE">
        <w:t>when the ESP 8266 is starts up it is configured in Station mode and tries to connect to a Wi-Fi network which is previously saved in ESP 8266.</w:t>
      </w:r>
      <w:r w:rsidR="00783A87">
        <w:rPr>
          <w:lang w:val="en-DE"/>
        </w:rPr>
        <w:t xml:space="preserve"> But in case if the connection is unsuccess</w:t>
      </w:r>
      <w:r w:rsidR="00F53409">
        <w:rPr>
          <w:lang w:val="en-DE"/>
        </w:rPr>
        <w:t xml:space="preserve">ful for instance </w:t>
      </w:r>
      <w:r w:rsidR="00370DAE">
        <w:t xml:space="preserve">the ESP8266 is brought up into a new Wi-Fi network, </w:t>
      </w:r>
      <w:r w:rsidR="00F53409">
        <w:t>it gets</w:t>
      </w:r>
      <w:r w:rsidR="00370DAE">
        <w:t xml:space="preserve"> configured </w:t>
      </w:r>
      <w:r w:rsidR="00F53409">
        <w:t>in to Access Point mode.</w:t>
      </w:r>
      <w:r w:rsidR="00370DAE">
        <w:t xml:space="preserve"> </w:t>
      </w:r>
      <w:r w:rsidR="00F53409">
        <w:rPr>
          <w:lang w:val="en-DE"/>
        </w:rPr>
        <w:t>The</w:t>
      </w:r>
      <w:r w:rsidR="00370DAE">
        <w:t xml:space="preserve"> ESP 8266 will open up a DNS and a webserver.</w:t>
      </w:r>
      <w:r w:rsidR="00984476">
        <w:t xml:space="preserve"> The ESP 8266 then can be connected to the new network by using a Wi-Fi enabled device.</w:t>
      </w:r>
    </w:p>
    <w:p w14:paraId="0984C54E" w14:textId="553A699A" w:rsidR="00F53409" w:rsidRDefault="00F53409" w:rsidP="00370DAE">
      <w:pPr>
        <w:jc w:val="both"/>
      </w:pPr>
    </w:p>
    <w:p w14:paraId="3CF20D9D" w14:textId="46AD6718" w:rsidR="00F53409" w:rsidRPr="00F53409" w:rsidRDefault="00F53409" w:rsidP="00370DAE">
      <w:pPr>
        <w:jc w:val="both"/>
        <w:rPr>
          <w:lang w:val="en-DE"/>
        </w:rPr>
      </w:pPr>
      <w:r>
        <w:rPr>
          <w:lang w:val="en-DE"/>
        </w:rPr>
        <w:t xml:space="preserve">As mentioned above, when launched in Access point mode, it launches a captive portal. It gives the provision to connect to a list of access points </w:t>
      </w:r>
      <w:r w:rsidR="005D280E">
        <w:rPr>
          <w:lang w:val="en-DE"/>
        </w:rPr>
        <w:t>achieved</w:t>
      </w:r>
      <w:r>
        <w:rPr>
          <w:lang w:val="en-DE"/>
        </w:rPr>
        <w:t xml:space="preserve"> through scanning. Any of the networks could be selected, if protected the password could be entered and connection shall be </w:t>
      </w:r>
      <w:r w:rsidR="005D280E">
        <w:rPr>
          <w:lang w:val="en-DE"/>
        </w:rPr>
        <w:t>successful</w:t>
      </w:r>
      <w:r>
        <w:rPr>
          <w:lang w:val="en-DE"/>
        </w:rPr>
        <w:t xml:space="preserve">. The Captive Portal (Wi –Fi configuration) is as in </w:t>
      </w:r>
      <w:r w:rsidR="005D280E">
        <w:rPr>
          <w:lang w:val="en-DE"/>
        </w:rPr>
        <w:t>Figure</w:t>
      </w:r>
      <w:r>
        <w:rPr>
          <w:lang w:val="en-DE"/>
        </w:rPr>
        <w:t xml:space="preserve"> 12.</w:t>
      </w:r>
    </w:p>
    <w:p w14:paraId="77C35329" w14:textId="1B5A522B" w:rsidR="00984476" w:rsidRDefault="00984476" w:rsidP="00370DAE">
      <w:pPr>
        <w:jc w:val="both"/>
      </w:pPr>
    </w:p>
    <w:p w14:paraId="03B35085" w14:textId="77777777" w:rsidR="006475FA" w:rsidRDefault="00984476" w:rsidP="006475FA">
      <w:pPr>
        <w:jc w:val="both"/>
      </w:pPr>
      <w:r>
        <w:rPr>
          <w:noProof/>
          <w:lang w:val="en-IN" w:eastAsia="en-IN"/>
        </w:rPr>
        <w:drawing>
          <wp:inline distT="0" distB="0" distL="0" distR="0" wp14:anchorId="4A3462BD" wp14:editId="4D1B9222">
            <wp:extent cx="161925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2019-12-03-16-10-41.png"/>
                    <pic:cNvPicPr/>
                  </pic:nvPicPr>
                  <pic:blipFill rotWithShape="1">
                    <a:blip r:embed="rId20"/>
                    <a:srcRect l="2948" t="3841" r="4481" b="14106"/>
                    <a:stretch/>
                  </pic:blipFill>
                  <pic:spPr bwMode="auto">
                    <a:xfrm>
                      <a:off x="0" y="0"/>
                      <a:ext cx="1619250" cy="2314575"/>
                    </a:xfrm>
                    <a:prstGeom prst="rect">
                      <a:avLst/>
                    </a:prstGeom>
                    <a:ln>
                      <a:noFill/>
                    </a:ln>
                    <a:extLst>
                      <a:ext uri="{53640926-AAD7-44D8-BBD7-CCE9431645EC}">
                        <a14:shadowObscured xmlns:a14="http://schemas.microsoft.com/office/drawing/2010/main"/>
                      </a:ext>
                    </a:extLst>
                  </pic:spPr>
                </pic:pic>
              </a:graphicData>
            </a:graphic>
          </wp:inline>
        </w:drawing>
      </w:r>
      <w:r w:rsidR="006475FA">
        <w:rPr>
          <w:noProof/>
          <w:lang w:val="en-IN" w:eastAsia="en-IN"/>
        </w:rPr>
        <w:drawing>
          <wp:inline distT="0" distB="0" distL="0" distR="0" wp14:anchorId="175CDB57" wp14:editId="34E989D3">
            <wp:extent cx="1571625" cy="2324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_2019-12-03-16-11-02.png"/>
                    <pic:cNvPicPr/>
                  </pic:nvPicPr>
                  <pic:blipFill rotWithShape="1">
                    <a:blip r:embed="rId21"/>
                    <a:srcRect l="3049" t="3842" r="4879" b="14106"/>
                    <a:stretch/>
                  </pic:blipFill>
                  <pic:spPr bwMode="auto">
                    <a:xfrm>
                      <a:off x="0" y="0"/>
                      <a:ext cx="1571625" cy="2324100"/>
                    </a:xfrm>
                    <a:prstGeom prst="rect">
                      <a:avLst/>
                    </a:prstGeom>
                    <a:ln>
                      <a:noFill/>
                    </a:ln>
                    <a:extLst>
                      <a:ext uri="{53640926-AAD7-44D8-BBD7-CCE9431645EC}">
                        <a14:shadowObscured xmlns:a14="http://schemas.microsoft.com/office/drawing/2010/main"/>
                      </a:ext>
                    </a:extLst>
                  </pic:spPr>
                </pic:pic>
              </a:graphicData>
            </a:graphic>
          </wp:inline>
        </w:drawing>
      </w:r>
    </w:p>
    <w:p w14:paraId="199FF48C" w14:textId="04074657" w:rsidR="00E97B99" w:rsidRPr="006F7805" w:rsidRDefault="00783A87" w:rsidP="00D02EDF">
      <w:pPr>
        <w:pStyle w:val="Text"/>
        <w:ind w:firstLine="0"/>
        <w:rPr>
          <w:sz w:val="28"/>
          <w:vertAlign w:val="subscript"/>
          <w:lang w:val="en-DE"/>
        </w:rPr>
      </w:pPr>
      <w:r>
        <w:t xml:space="preserve">                 </w:t>
      </w:r>
      <w:r w:rsidRPr="00D02EDF">
        <w:rPr>
          <w:sz w:val="28"/>
          <w:vertAlign w:val="subscript"/>
        </w:rPr>
        <w:t>Figure 12</w:t>
      </w:r>
      <w:r w:rsidR="006475FA" w:rsidRPr="00D02EDF">
        <w:rPr>
          <w:sz w:val="28"/>
          <w:vertAlign w:val="subscript"/>
        </w:rPr>
        <w:t>. Wi-Fi Configuration</w:t>
      </w:r>
      <w:r w:rsidR="006F7805">
        <w:rPr>
          <w:sz w:val="28"/>
          <w:vertAlign w:val="subscript"/>
          <w:lang w:val="en-DE"/>
        </w:rPr>
        <w:t xml:space="preserve"> [32]</w:t>
      </w:r>
    </w:p>
    <w:p w14:paraId="43DC7636" w14:textId="7BAFCCD5" w:rsidR="006475FA" w:rsidRDefault="006475FA" w:rsidP="006475FA">
      <w:pPr>
        <w:jc w:val="both"/>
      </w:pPr>
    </w:p>
    <w:p w14:paraId="2251F1B4" w14:textId="66BD0728" w:rsidR="006475FA" w:rsidRDefault="006475FA" w:rsidP="006475FA">
      <w:pPr>
        <w:jc w:val="both"/>
      </w:pPr>
      <w:r>
        <w:t>Once the ESP 8266 is connected to a network the credentials would be saved in to the ESP 8266 EPROM. If the module again comes under the same network, it would connect</w:t>
      </w:r>
      <w:r w:rsidR="00D02EDF">
        <w:rPr>
          <w:lang w:val="en-DE"/>
        </w:rPr>
        <w:t xml:space="preserve"> </w:t>
      </w:r>
      <w:r w:rsidR="00A326A2">
        <w:rPr>
          <w:lang w:val="en-DE"/>
        </w:rPr>
        <w:lastRenderedPageBreak/>
        <w:t>a</w:t>
      </w:r>
      <w:r w:rsidR="00F326B0">
        <w:t>automatically</w:t>
      </w:r>
      <w:r w:rsidR="0079495E">
        <w:t xml:space="preserve"> </w:t>
      </w:r>
      <w:r>
        <w:t>th</w:t>
      </w:r>
      <w:r w:rsidR="00F53409">
        <w:t>rough Station mode of operation as the credentials of the previously connected network are stored.</w:t>
      </w:r>
    </w:p>
    <w:p w14:paraId="3AA4BF3B" w14:textId="3E9AF044" w:rsidR="001B36B1" w:rsidRPr="00E857A2" w:rsidRDefault="008A6585" w:rsidP="008A6585">
      <w:pPr>
        <w:pStyle w:val="Heading1"/>
      </w:pPr>
      <w:r>
        <w:t xml:space="preserve">Battery Performance Calculation </w:t>
      </w:r>
    </w:p>
    <w:p w14:paraId="39EB3E50" w14:textId="37946138" w:rsidR="0013354F" w:rsidRDefault="009F1C30" w:rsidP="009F1C30">
      <w:pPr>
        <w:jc w:val="both"/>
      </w:pPr>
      <w:r>
        <w:t>In this projects scopes, making the whole system in to a stand-alone product had great importance. For that the same battery used in the smoke detector should be use to power the ESP 8266. This has a great concern; the Wi-Fi communication would make the battery to drain quickly. Making the ESP8266 to work on deep sleep mode will reduce the battery drainage and reducing the data transmission would also be beneficial.</w:t>
      </w:r>
      <w:r w:rsidR="007F1FFD">
        <w:rPr>
          <w:lang w:val="en-DE"/>
        </w:rPr>
        <w:t xml:space="preserve"> Moreover, since the Node MCU ESP 8266 </w:t>
      </w:r>
      <w:r w:rsidR="005D280E" w:rsidRPr="005D280E">
        <w:rPr>
          <w:lang w:val="en-GB"/>
        </w:rPr>
        <w:t>w</w:t>
      </w:r>
      <w:proofErr w:type="spellStart"/>
      <w:r w:rsidR="007F1FFD">
        <w:rPr>
          <w:lang w:val="en-DE"/>
        </w:rPr>
        <w:t>ould</w:t>
      </w:r>
      <w:proofErr w:type="spellEnd"/>
      <w:r w:rsidR="007F1FFD">
        <w:rPr>
          <w:lang w:val="en-DE"/>
        </w:rPr>
        <w:t xml:space="preserve"> consists of several components integrated to it, it </w:t>
      </w:r>
      <w:r w:rsidR="005D280E">
        <w:rPr>
          <w:lang w:val="en-DE"/>
        </w:rPr>
        <w:t>definitely</w:t>
      </w:r>
      <w:r w:rsidR="007F1FFD">
        <w:rPr>
          <w:lang w:val="en-DE"/>
        </w:rPr>
        <w:t xml:space="preserve"> draws more current. The power consumption rating </w:t>
      </w:r>
      <w:r w:rsidR="005D280E">
        <w:rPr>
          <w:lang w:val="en-DE"/>
        </w:rPr>
        <w:t>was</w:t>
      </w:r>
      <w:r w:rsidR="007F1FFD">
        <w:rPr>
          <w:lang w:val="en-DE"/>
        </w:rPr>
        <w:t xml:space="preserve"> already discussed in detail. </w:t>
      </w:r>
      <w:r w:rsidR="005D280E">
        <w:rPr>
          <w:lang w:val="en-DE"/>
        </w:rPr>
        <w:t>Thus,</w:t>
      </w:r>
      <w:r w:rsidR="007F1FFD">
        <w:rPr>
          <w:lang w:val="en-DE"/>
        </w:rPr>
        <w:t xml:space="preserve"> the ESP 12F core was removed from the board. Lastly,</w:t>
      </w:r>
      <w:r>
        <w:t xml:space="preserve"> The ESP will send the data only when there is a smoke is detected or when the smoke is tested. It would also check the battery percentage once in day.</w:t>
      </w:r>
      <w:r w:rsidR="007F1FFD">
        <w:rPr>
          <w:lang w:val="en-DE"/>
        </w:rPr>
        <w:t xml:space="preserve"> For calculations, the power consumption ratings of the ESP12 chip was used. T</w:t>
      </w:r>
      <w:r>
        <w:t>he battery co</w:t>
      </w:r>
      <w:r w:rsidR="007F1FFD">
        <w:t>nsumption for this project is as below.</w:t>
      </w:r>
    </w:p>
    <w:p w14:paraId="147A84D9" w14:textId="20426043" w:rsidR="007F1FFD" w:rsidRDefault="007F1FFD" w:rsidP="009F1C30">
      <w:pPr>
        <w:jc w:val="both"/>
      </w:pPr>
    </w:p>
    <w:p w14:paraId="2D73A90E" w14:textId="7D049336" w:rsidR="007F1FFD" w:rsidRDefault="007F1FFD" w:rsidP="009F1C30">
      <w:pPr>
        <w:jc w:val="both"/>
        <w:rPr>
          <w:lang w:val="en-DE"/>
        </w:rPr>
      </w:pPr>
      <w:r>
        <w:rPr>
          <w:lang w:val="en-DE"/>
        </w:rPr>
        <w:t xml:space="preserve">Current consumption while ESP </w:t>
      </w:r>
      <w:r w:rsidR="003E63F9">
        <w:rPr>
          <w:lang w:val="en-DE"/>
        </w:rPr>
        <w:t>wakes up</w:t>
      </w:r>
      <w:r>
        <w:rPr>
          <w:lang w:val="en-DE"/>
        </w:rPr>
        <w:t>: 180 mA</w:t>
      </w:r>
    </w:p>
    <w:p w14:paraId="635C5A8D" w14:textId="72FDFA13" w:rsidR="007F1FFD" w:rsidRDefault="007F1FFD" w:rsidP="009F1C30">
      <w:pPr>
        <w:jc w:val="both"/>
        <w:rPr>
          <w:lang w:val="en-DE"/>
        </w:rPr>
      </w:pPr>
    </w:p>
    <w:p w14:paraId="146FAE1B" w14:textId="7351B7EA" w:rsidR="007F1FFD" w:rsidRDefault="007F1FFD" w:rsidP="009F1C30">
      <w:pPr>
        <w:jc w:val="both"/>
        <w:rPr>
          <w:lang w:val="en-DE"/>
        </w:rPr>
      </w:pPr>
      <w:r>
        <w:rPr>
          <w:lang w:val="en-DE"/>
        </w:rPr>
        <w:t>Current drawn while ESP 12 chip runs in Deep S</w:t>
      </w:r>
      <w:r w:rsidR="003E63F9">
        <w:rPr>
          <w:lang w:val="en-DE"/>
        </w:rPr>
        <w:t>leep</w:t>
      </w:r>
      <w:r>
        <w:rPr>
          <w:lang w:val="en-DE"/>
        </w:rPr>
        <w:t>: 30 µA</w:t>
      </w:r>
    </w:p>
    <w:p w14:paraId="604C1C98" w14:textId="77777777" w:rsidR="007F1FFD" w:rsidRDefault="007F1FFD" w:rsidP="009F1C30">
      <w:pPr>
        <w:jc w:val="both"/>
        <w:rPr>
          <w:lang w:val="en-DE"/>
        </w:rPr>
      </w:pPr>
    </w:p>
    <w:p w14:paraId="0592AD4B" w14:textId="308167EF" w:rsidR="003E63F9" w:rsidRDefault="003E63F9" w:rsidP="009F1C30">
      <w:pPr>
        <w:jc w:val="both"/>
        <w:rPr>
          <w:lang w:val="en-DE"/>
        </w:rPr>
      </w:pPr>
      <w:r>
        <w:rPr>
          <w:lang w:val="en-DE"/>
        </w:rPr>
        <w:t xml:space="preserve">Time (seconds) ESP remains woken up: 10 s </w:t>
      </w:r>
    </w:p>
    <w:p w14:paraId="1378073B" w14:textId="1128AB21" w:rsidR="003E63F9" w:rsidRPr="003E63F9" w:rsidRDefault="003E63F9" w:rsidP="009F1C30">
      <w:pPr>
        <w:jc w:val="both"/>
        <w:rPr>
          <w:lang w:val="en-DE"/>
        </w:rPr>
      </w:pP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t xml:space="preserve">   : 0.0027 hrs</w:t>
      </w:r>
    </w:p>
    <w:p w14:paraId="75CE839E" w14:textId="77777777" w:rsidR="003E63F9" w:rsidRDefault="003E63F9" w:rsidP="009F1C30">
      <w:pPr>
        <w:jc w:val="both"/>
        <w:rPr>
          <w:lang w:val="en-DE"/>
        </w:rPr>
      </w:pPr>
    </w:p>
    <w:p w14:paraId="5865A04F" w14:textId="280B2104" w:rsidR="003E63F9" w:rsidRDefault="007F1FFD" w:rsidP="009F1C30">
      <w:pPr>
        <w:jc w:val="both"/>
        <w:rPr>
          <w:lang w:val="en-DE"/>
        </w:rPr>
      </w:pPr>
      <w:r>
        <w:rPr>
          <w:lang w:val="en-DE"/>
        </w:rPr>
        <w:t>Time (</w:t>
      </w:r>
      <w:r w:rsidR="003E63F9">
        <w:rPr>
          <w:lang w:val="en-DE"/>
        </w:rPr>
        <w:t>seconds</w:t>
      </w:r>
      <w:r>
        <w:rPr>
          <w:lang w:val="en-DE"/>
        </w:rPr>
        <w:t xml:space="preserve">) ESP runs in Deep Sleep a </w:t>
      </w:r>
      <w:r w:rsidR="005D280E">
        <w:rPr>
          <w:lang w:val="en-DE"/>
        </w:rPr>
        <w:t>day:</w:t>
      </w:r>
      <w:r w:rsidR="003E63F9">
        <w:rPr>
          <w:lang w:val="en-DE"/>
        </w:rPr>
        <w:t xml:space="preserve"> 86390 s</w:t>
      </w:r>
    </w:p>
    <w:p w14:paraId="6DC182A2" w14:textId="1309ADF0" w:rsidR="003E63F9" w:rsidRDefault="003E63F9" w:rsidP="009F1C30">
      <w:pPr>
        <w:jc w:val="both"/>
        <w:rPr>
          <w:lang w:val="en-DE"/>
        </w:rPr>
      </w:pP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t xml:space="preserve">      : 23.9972 hrs</w:t>
      </w:r>
    </w:p>
    <w:p w14:paraId="756298DD" w14:textId="284CA1D4" w:rsidR="003E63F9" w:rsidRDefault="003E63F9" w:rsidP="009F1C30">
      <w:pPr>
        <w:jc w:val="both"/>
        <w:rPr>
          <w:lang w:val="en-DE"/>
        </w:rPr>
      </w:pPr>
    </w:p>
    <w:p w14:paraId="1EE916FD" w14:textId="58B8E881" w:rsidR="003E63F9" w:rsidRDefault="003E63F9" w:rsidP="009F1C30">
      <w:pPr>
        <w:jc w:val="both"/>
        <w:rPr>
          <w:lang w:val="en-DE"/>
        </w:rPr>
      </w:pPr>
      <w:r>
        <w:rPr>
          <w:lang w:val="en-DE"/>
        </w:rPr>
        <w:t>Therefore, current drawn a day can be estimated as:</w:t>
      </w:r>
    </w:p>
    <w:p w14:paraId="7FE42ED8" w14:textId="619687F2" w:rsidR="003E63F9" w:rsidRPr="003E63F9" w:rsidRDefault="003E63F9" w:rsidP="003E63F9">
      <w:pPr>
        <w:jc w:val="right"/>
        <w:rPr>
          <w:lang w:val="en-DE"/>
        </w:rPr>
      </w:pPr>
      <w:r>
        <w:rPr>
          <w:lang w:val="en-DE"/>
        </w:rPr>
        <w:t>(180 x 0.0027) + (23.9972 x 0.03)</w:t>
      </w:r>
    </w:p>
    <w:p w14:paraId="30659095" w14:textId="64213BD4" w:rsidR="003E63F9" w:rsidRDefault="003E63F9" w:rsidP="009F1C30">
      <w:pPr>
        <w:jc w:val="both"/>
        <w:rPr>
          <w:lang w:val="en-DE"/>
        </w:rPr>
      </w:pP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t xml:space="preserve">   = (0.486 + 0.7199)</w:t>
      </w:r>
    </w:p>
    <w:p w14:paraId="6A011E30" w14:textId="28BE0AA8" w:rsidR="003E63F9" w:rsidRDefault="003E63F9" w:rsidP="009F1C30">
      <w:pPr>
        <w:jc w:val="both"/>
        <w:rPr>
          <w:lang w:val="en-DE"/>
        </w:rPr>
      </w:pP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t xml:space="preserve">   = 1.2059 </w:t>
      </w:r>
      <w:proofErr w:type="spellStart"/>
      <w:r>
        <w:rPr>
          <w:lang w:val="en-DE"/>
        </w:rPr>
        <w:t>mAh</w:t>
      </w:r>
      <w:proofErr w:type="spellEnd"/>
    </w:p>
    <w:p w14:paraId="1DAB9CCF" w14:textId="149E07BB" w:rsidR="003E63F9" w:rsidRDefault="003E63F9" w:rsidP="009F1C30">
      <w:pPr>
        <w:jc w:val="both"/>
        <w:rPr>
          <w:lang w:val="en-DE"/>
        </w:rPr>
      </w:pPr>
    </w:p>
    <w:p w14:paraId="0D9B5F89" w14:textId="371299EF" w:rsidR="003E63F9" w:rsidRDefault="00001C2F" w:rsidP="009F1C30">
      <w:pPr>
        <w:jc w:val="both"/>
        <w:rPr>
          <w:lang w:val="en-DE"/>
        </w:rPr>
      </w:pPr>
      <w:r>
        <w:rPr>
          <w:lang w:val="en-DE"/>
        </w:rPr>
        <w:t xml:space="preserve">Battery capacity: 500 </w:t>
      </w:r>
      <w:proofErr w:type="spellStart"/>
      <w:r>
        <w:rPr>
          <w:lang w:val="en-DE"/>
        </w:rPr>
        <w:t>mAh</w:t>
      </w:r>
      <w:proofErr w:type="spellEnd"/>
    </w:p>
    <w:p w14:paraId="166AC88A" w14:textId="5486906F" w:rsidR="00001C2F" w:rsidRDefault="00001C2F" w:rsidP="009F1C30">
      <w:pPr>
        <w:jc w:val="both"/>
        <w:rPr>
          <w:lang w:val="en-DE"/>
        </w:rPr>
      </w:pPr>
    </w:p>
    <w:p w14:paraId="3B5A4B65" w14:textId="77777777" w:rsidR="00001C2F" w:rsidRDefault="00001C2F" w:rsidP="009F1C30">
      <w:pPr>
        <w:jc w:val="both"/>
        <w:rPr>
          <w:lang w:val="en-DE"/>
        </w:rPr>
      </w:pPr>
      <w:r>
        <w:rPr>
          <w:lang w:val="en-DE"/>
        </w:rPr>
        <w:t>Days the battery would last: 500 / 1.2059</w:t>
      </w:r>
    </w:p>
    <w:p w14:paraId="7FC056FA" w14:textId="77777777" w:rsidR="00001C2F" w:rsidRDefault="00001C2F" w:rsidP="009F1C30">
      <w:pPr>
        <w:jc w:val="both"/>
        <w:rPr>
          <w:lang w:val="en-DE"/>
        </w:rPr>
      </w:pP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r>
      <w:r>
        <w:rPr>
          <w:lang w:val="en-DE"/>
        </w:rPr>
        <w:tab/>
        <w:t xml:space="preserve">  = 414 days</w:t>
      </w:r>
    </w:p>
    <w:p w14:paraId="57AAB294" w14:textId="77777777" w:rsidR="00001C2F" w:rsidRDefault="00001C2F" w:rsidP="009F1C30">
      <w:pPr>
        <w:jc w:val="both"/>
        <w:rPr>
          <w:lang w:val="en-DE"/>
        </w:rPr>
      </w:pPr>
    </w:p>
    <w:p w14:paraId="495FC6EB" w14:textId="4F890C53" w:rsidR="00001C2F" w:rsidRPr="00001C2F" w:rsidRDefault="00001C2F" w:rsidP="009F1C30">
      <w:pPr>
        <w:jc w:val="both"/>
        <w:rPr>
          <w:lang w:val="en-DE"/>
        </w:rPr>
      </w:pPr>
      <w:r>
        <w:rPr>
          <w:lang w:val="en-DE"/>
        </w:rPr>
        <w:t xml:space="preserve"> </w:t>
      </w:r>
    </w:p>
    <w:p w14:paraId="5EFA634B" w14:textId="16AC8CA8" w:rsidR="007F1FFD" w:rsidRPr="002B5A6A" w:rsidRDefault="005D280E" w:rsidP="009F1C30">
      <w:pPr>
        <w:jc w:val="both"/>
        <w:rPr>
          <w:lang w:val="en-DE"/>
        </w:rPr>
      </w:pPr>
      <w:r>
        <w:rPr>
          <w:lang w:val="en-DE"/>
        </w:rPr>
        <w:t>Therefore,</w:t>
      </w:r>
      <w:r w:rsidR="00001C2F">
        <w:rPr>
          <w:lang w:val="en-DE"/>
        </w:rPr>
        <w:t xml:space="preserve"> to be precise, the commercially available battery used in </w:t>
      </w:r>
      <w:r>
        <w:rPr>
          <w:lang w:val="en-DE"/>
        </w:rPr>
        <w:t>the in</w:t>
      </w:r>
      <w:r w:rsidR="00001C2F">
        <w:rPr>
          <w:lang w:val="en-DE"/>
        </w:rPr>
        <w:t xml:space="preserve"> market would last more than 400 days. </w:t>
      </w:r>
      <w:r w:rsidR="002B5A6A">
        <w:rPr>
          <w:lang w:val="en-DE"/>
        </w:rPr>
        <w:t>For more durability, a battery with</w:t>
      </w:r>
      <w:r w:rsidR="00382C72" w:rsidRPr="00382C72">
        <w:rPr>
          <w:lang w:val="en-GB"/>
        </w:rPr>
        <w:t xml:space="preserve"> </w:t>
      </w:r>
      <w:r w:rsidR="002B5A6A">
        <w:rPr>
          <w:lang w:val="en-DE"/>
        </w:rPr>
        <w:t>a higher capacity could be used.</w:t>
      </w:r>
    </w:p>
    <w:p w14:paraId="293C2EE2" w14:textId="0FC9C961" w:rsidR="00001C2F" w:rsidRDefault="00001C2F" w:rsidP="009F1C30">
      <w:pPr>
        <w:jc w:val="both"/>
        <w:rPr>
          <w:lang w:val="en-DE"/>
        </w:rPr>
      </w:pPr>
    </w:p>
    <w:p w14:paraId="3464F38E" w14:textId="276BAF20" w:rsidR="00E97402" w:rsidRPr="002B5A6A" w:rsidRDefault="00001C2F" w:rsidP="00C4623E">
      <w:pPr>
        <w:pStyle w:val="Heading1"/>
        <w:rPr>
          <w:lang w:val="en-DE"/>
        </w:rPr>
      </w:pPr>
      <w:r>
        <w:rPr>
          <w:lang w:val="en-DE"/>
        </w:rPr>
        <w:t>C</w:t>
      </w:r>
      <w:r w:rsidR="00E97402" w:rsidRPr="002B5A6A">
        <w:rPr>
          <w:lang w:val="en-DE"/>
        </w:rPr>
        <w:t>o</w:t>
      </w:r>
      <w:r w:rsidR="00E96420" w:rsidRPr="002B5A6A">
        <w:rPr>
          <w:lang w:val="en-DE"/>
        </w:rPr>
        <w:t>de Logic</w:t>
      </w:r>
    </w:p>
    <w:p w14:paraId="6840A0FE" w14:textId="77777777" w:rsidR="00CA1C46" w:rsidRDefault="00E96420" w:rsidP="00E96420">
      <w:pPr>
        <w:pStyle w:val="Heading2"/>
        <w:numPr>
          <w:ilvl w:val="0"/>
          <w:numId w:val="0"/>
        </w:numPr>
        <w:jc w:val="both"/>
        <w:rPr>
          <w:i w:val="0"/>
          <w:lang w:val="en-DE"/>
        </w:rPr>
      </w:pPr>
      <w:r>
        <w:rPr>
          <w:i w:val="0"/>
        </w:rPr>
        <w:t xml:space="preserve">The ESP8266 is using the MQTT protocol for the data transmission. So, for the interaction between the Raspberry and the ESP 8266 a MQTT broker/client environment must be setup. The raspberry would be programmed as a MQTT broker. In MQTT protocol the main important participates are Publishers and Subscribers, a broker can act as both Publisher and Subscriber. In this project the </w:t>
      </w:r>
      <w:r w:rsidR="00CF2369">
        <w:rPr>
          <w:i w:val="0"/>
        </w:rPr>
        <w:t xml:space="preserve">ESP 8266 is assigned as a </w:t>
      </w:r>
      <w:r w:rsidR="00CF2369">
        <w:rPr>
          <w:i w:val="0"/>
        </w:rPr>
        <w:t>Publisher which will publish a topic and the Raspberry pi as subscriber which would be subscribed in to that topic.</w:t>
      </w:r>
      <w:r w:rsidR="00CA1C46">
        <w:rPr>
          <w:i w:val="0"/>
          <w:lang w:val="en-DE"/>
        </w:rPr>
        <w:t xml:space="preserve"> </w:t>
      </w:r>
    </w:p>
    <w:p w14:paraId="1FE05997" w14:textId="6895C800" w:rsidR="00E97402" w:rsidRDefault="00CA1C46" w:rsidP="00E96420">
      <w:pPr>
        <w:pStyle w:val="Heading2"/>
        <w:numPr>
          <w:ilvl w:val="0"/>
          <w:numId w:val="0"/>
        </w:numPr>
        <w:jc w:val="both"/>
        <w:rPr>
          <w:i w:val="0"/>
          <w:lang w:val="en-DE"/>
        </w:rPr>
      </w:pPr>
      <w:r>
        <w:rPr>
          <w:i w:val="0"/>
          <w:lang w:val="en-DE"/>
        </w:rPr>
        <w:t>The code logic</w:t>
      </w:r>
      <w:r w:rsidR="00C4623E">
        <w:rPr>
          <w:i w:val="0"/>
          <w:lang w:val="en-DE"/>
        </w:rPr>
        <w:t xml:space="preserve"> is based on the</w:t>
      </w:r>
      <w:r>
        <w:rPr>
          <w:i w:val="0"/>
          <w:lang w:val="en-DE"/>
        </w:rPr>
        <w:t xml:space="preserve"> following Flow Chart</w:t>
      </w:r>
      <w:r w:rsidR="00C4623E">
        <w:rPr>
          <w:i w:val="0"/>
          <w:lang w:val="en-DE"/>
        </w:rPr>
        <w:t xml:space="preserve"> </w:t>
      </w:r>
      <w:r>
        <w:rPr>
          <w:i w:val="0"/>
          <w:lang w:val="en-DE"/>
        </w:rPr>
        <w:t>(Figure 13) or Internal Block Diagram</w:t>
      </w:r>
      <w:r w:rsidR="00C4623E">
        <w:rPr>
          <w:i w:val="0"/>
          <w:lang w:val="en-DE"/>
        </w:rPr>
        <w:t>.</w:t>
      </w:r>
    </w:p>
    <w:p w14:paraId="6BBB363E" w14:textId="37640FEC" w:rsidR="00CA1C46" w:rsidRDefault="00CA1C46" w:rsidP="00CA1C46">
      <w:pPr>
        <w:rPr>
          <w:lang w:val="en-DE"/>
        </w:rPr>
      </w:pPr>
    </w:p>
    <w:p w14:paraId="14C39419" w14:textId="6816E2FB" w:rsidR="00CA1C46" w:rsidRDefault="00CA1C46" w:rsidP="00CA1C46">
      <w:pPr>
        <w:rPr>
          <w:lang w:val="en-DE"/>
        </w:rPr>
      </w:pPr>
    </w:p>
    <w:p w14:paraId="510EA81A" w14:textId="308054C3" w:rsidR="00CA1C46" w:rsidRDefault="00CA1C46" w:rsidP="00730395">
      <w:pPr>
        <w:rPr>
          <w:lang w:val="en-DE"/>
        </w:rPr>
      </w:pPr>
      <w:r w:rsidRPr="00CA1C46">
        <w:rPr>
          <w:noProof/>
          <w:lang w:val="en-IN" w:eastAsia="en-IN"/>
        </w:rPr>
        <w:drawing>
          <wp:inline distT="0" distB="0" distL="0" distR="0" wp14:anchorId="2082944B" wp14:editId="6F7B9365">
            <wp:extent cx="3048000" cy="6981825"/>
            <wp:effectExtent l="0" t="0" r="0" b="9525"/>
            <wp:docPr id="12" name="Picture 12" descr="C:\Users\Athul Raj VS\Desktop\Report\Internal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hul Raj VS\Desktop\Report\Internal bloc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4883" b="2953"/>
                    <a:stretch/>
                  </pic:blipFill>
                  <pic:spPr bwMode="auto">
                    <a:xfrm>
                      <a:off x="0" y="0"/>
                      <a:ext cx="3048628" cy="6983264"/>
                    </a:xfrm>
                    <a:prstGeom prst="rect">
                      <a:avLst/>
                    </a:prstGeom>
                    <a:noFill/>
                    <a:ln>
                      <a:noFill/>
                    </a:ln>
                    <a:extLst>
                      <a:ext uri="{53640926-AAD7-44D8-BBD7-CCE9431645EC}">
                        <a14:shadowObscured xmlns:a14="http://schemas.microsoft.com/office/drawing/2010/main"/>
                      </a:ext>
                    </a:extLst>
                  </pic:spPr>
                </pic:pic>
              </a:graphicData>
            </a:graphic>
          </wp:inline>
        </w:drawing>
      </w:r>
    </w:p>
    <w:p w14:paraId="3BFC7075" w14:textId="158C3EE5" w:rsidR="00CA1C46" w:rsidRPr="007B2029" w:rsidRDefault="00CA1C46" w:rsidP="007B2029">
      <w:pPr>
        <w:jc w:val="center"/>
        <w:rPr>
          <w:sz w:val="28"/>
          <w:vertAlign w:val="subscript"/>
        </w:rPr>
      </w:pPr>
      <w:r w:rsidRPr="007B2029">
        <w:rPr>
          <w:sz w:val="28"/>
          <w:vertAlign w:val="subscript"/>
        </w:rPr>
        <w:t>Figure 13. Internal block diagram (program flowchart)</w:t>
      </w:r>
    </w:p>
    <w:p w14:paraId="4C76252D" w14:textId="61B4BA21" w:rsidR="00CA1C46" w:rsidRDefault="00CA1C46" w:rsidP="00CA1C46">
      <w:pPr>
        <w:rPr>
          <w:lang w:val="en-DE"/>
        </w:rPr>
      </w:pPr>
    </w:p>
    <w:p w14:paraId="5F173B71" w14:textId="19503F03" w:rsidR="00CF2369" w:rsidRDefault="00CF2369" w:rsidP="00CF2369"/>
    <w:p w14:paraId="39123E34" w14:textId="55F6B683" w:rsidR="00CF2369" w:rsidRDefault="007F1FFD" w:rsidP="00C4623E">
      <w:pPr>
        <w:pStyle w:val="Heading1"/>
      </w:pPr>
      <w:r>
        <w:rPr>
          <w:lang w:val="en-DE"/>
        </w:rPr>
        <w:lastRenderedPageBreak/>
        <w:t>N</w:t>
      </w:r>
      <w:r w:rsidR="00CF2369">
        <w:t>ode-Red Flow</w:t>
      </w:r>
    </w:p>
    <w:p w14:paraId="5767AAB1" w14:textId="6642371C" w:rsidR="00F477F7" w:rsidRDefault="00CF2369" w:rsidP="00CF2369">
      <w:r>
        <w:t xml:space="preserve">Node-Red, a </w:t>
      </w:r>
      <w:r w:rsidR="00A23898">
        <w:t>flow-based</w:t>
      </w:r>
      <w:r>
        <w:t xml:space="preserve"> GUI tools based on JavaScript is used to visualize the data received </w:t>
      </w:r>
      <w:r w:rsidR="00A23898">
        <w:t>from Smoke</w:t>
      </w:r>
      <w:r>
        <w:t xml:space="preserve"> </w:t>
      </w:r>
      <w:r w:rsidR="00A23898">
        <w:t>Detector</w:t>
      </w:r>
      <w:r>
        <w:t>.</w:t>
      </w:r>
      <w:r w:rsidR="00A23898">
        <w:t xml:space="preserve"> The GUI is developed in a local machine ´which would be useful for the user get information about the current situation. </w:t>
      </w:r>
    </w:p>
    <w:p w14:paraId="5086653D" w14:textId="4EE6BF68" w:rsidR="00F477F7" w:rsidRDefault="00F477F7" w:rsidP="00CF2369"/>
    <w:p w14:paraId="0549E85A" w14:textId="28AF4302" w:rsidR="00F477F7" w:rsidRDefault="00F477F7" w:rsidP="00CF2369">
      <w:r>
        <w:rPr>
          <w:noProof/>
          <w:lang w:val="en-IN" w:eastAsia="en-IN"/>
        </w:rPr>
        <w:drawing>
          <wp:inline distT="0" distB="0" distL="0" distR="0" wp14:anchorId="66AA6B95" wp14:editId="6731411C">
            <wp:extent cx="3152641"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red flow.PNG"/>
                    <pic:cNvPicPr/>
                  </pic:nvPicPr>
                  <pic:blipFill rotWithShape="1">
                    <a:blip r:embed="rId23"/>
                    <a:srcRect l="9822" t="4644" r="6250" b="19267"/>
                    <a:stretch/>
                  </pic:blipFill>
                  <pic:spPr bwMode="auto">
                    <a:xfrm>
                      <a:off x="0" y="0"/>
                      <a:ext cx="3161160" cy="2387685"/>
                    </a:xfrm>
                    <a:prstGeom prst="rect">
                      <a:avLst/>
                    </a:prstGeom>
                    <a:ln>
                      <a:noFill/>
                    </a:ln>
                    <a:extLst>
                      <a:ext uri="{53640926-AAD7-44D8-BBD7-CCE9431645EC}">
                        <a14:shadowObscured xmlns:a14="http://schemas.microsoft.com/office/drawing/2010/main"/>
                      </a:ext>
                    </a:extLst>
                  </pic:spPr>
                </pic:pic>
              </a:graphicData>
            </a:graphic>
          </wp:inline>
        </w:drawing>
      </w:r>
    </w:p>
    <w:p w14:paraId="115507FD" w14:textId="06201D9A" w:rsidR="00CF2369" w:rsidRDefault="00CF2369" w:rsidP="00CF2369"/>
    <w:p w14:paraId="27074056" w14:textId="7D29B8F7" w:rsidR="00CF2369" w:rsidRDefault="007B2029" w:rsidP="007B2029">
      <w:pPr>
        <w:jc w:val="center"/>
      </w:pPr>
      <w:r>
        <w:rPr>
          <w:sz w:val="28"/>
          <w:vertAlign w:val="subscript"/>
        </w:rPr>
        <w:t>Figure 14</w:t>
      </w:r>
      <w:r w:rsidR="00F477F7" w:rsidRPr="007B2029">
        <w:rPr>
          <w:sz w:val="28"/>
          <w:vertAlign w:val="subscript"/>
        </w:rPr>
        <w:t>. Node-Red Flow</w:t>
      </w:r>
    </w:p>
    <w:p w14:paraId="4CED7F17" w14:textId="4E31678D" w:rsidR="00F477F7" w:rsidRDefault="00F477F7" w:rsidP="00CF2369"/>
    <w:p w14:paraId="585E7007" w14:textId="493026B9" w:rsidR="00F477F7" w:rsidRPr="007B2029" w:rsidRDefault="00F477F7" w:rsidP="00F477F7">
      <w:pPr>
        <w:jc w:val="both"/>
        <w:rPr>
          <w:lang w:val="en-DE"/>
        </w:rPr>
      </w:pPr>
      <w:r>
        <w:t xml:space="preserve"> The data from the smoke detector is received through a MQTT- in node. Which is then separated according to the data, each message is displayed in the dashboard. The battery percentage is displayed using a gauge node. When the detector detects smoke, an immediate warning is displayed in the GUI using a notification node along that an Email is sent in to the user</w:t>
      </w:r>
      <w:r w:rsidR="007B2029">
        <w:rPr>
          <w:lang w:val="en-DE"/>
        </w:rPr>
        <w:t>’</w:t>
      </w:r>
      <w:r>
        <w:t>s mail id through mail node in the node red.</w:t>
      </w:r>
      <w:r w:rsidR="007B2029">
        <w:rPr>
          <w:lang w:val="en-DE"/>
        </w:rPr>
        <w:t xml:space="preserve"> The Figure 14 demonstrates the Node – Red flow.</w:t>
      </w:r>
    </w:p>
    <w:p w14:paraId="47B027DA" w14:textId="4BF5A10C" w:rsidR="00F477F7" w:rsidRDefault="00F477F7" w:rsidP="00F477F7">
      <w:pPr>
        <w:jc w:val="both"/>
      </w:pPr>
    </w:p>
    <w:p w14:paraId="038E6A22" w14:textId="1864CCF4" w:rsidR="00CF2369" w:rsidRDefault="00F477F7" w:rsidP="007B2029">
      <w:pPr>
        <w:jc w:val="both"/>
      </w:pPr>
      <w:r>
        <w:rPr>
          <w:noProof/>
          <w:lang w:val="en-IN" w:eastAsia="en-IN"/>
        </w:rPr>
        <w:drawing>
          <wp:inline distT="0" distB="0" distL="0" distR="0" wp14:anchorId="2DB4633F" wp14:editId="7EF0F6FA">
            <wp:extent cx="1533525" cy="1695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fehome.PNG"/>
                    <pic:cNvPicPr/>
                  </pic:nvPicPr>
                  <pic:blipFill rotWithShape="1">
                    <a:blip r:embed="rId24"/>
                    <a:srcRect l="13874" t="946" r="15714" b="26035"/>
                    <a:stretch/>
                  </pic:blipFill>
                  <pic:spPr bwMode="auto">
                    <a:xfrm>
                      <a:off x="0" y="0"/>
                      <a:ext cx="1533525" cy="1695450"/>
                    </a:xfrm>
                    <a:prstGeom prst="rect">
                      <a:avLst/>
                    </a:prstGeom>
                    <a:ln>
                      <a:noFill/>
                    </a:ln>
                    <a:extLst>
                      <a:ext uri="{53640926-AAD7-44D8-BBD7-CCE9431645EC}">
                        <a14:shadowObscured xmlns:a14="http://schemas.microsoft.com/office/drawing/2010/main"/>
                      </a:ext>
                    </a:extLst>
                  </pic:spPr>
                </pic:pic>
              </a:graphicData>
            </a:graphic>
          </wp:inline>
        </w:drawing>
      </w:r>
      <w:r w:rsidR="001D2590">
        <w:t xml:space="preserve"> </w:t>
      </w:r>
      <w:r w:rsidR="001D2590">
        <w:rPr>
          <w:noProof/>
          <w:lang w:val="en-IN" w:eastAsia="en-IN"/>
        </w:rPr>
        <w:drawing>
          <wp:inline distT="0" distB="0" distL="0" distR="0" wp14:anchorId="7B4CA3A5" wp14:editId="5CC9BC08">
            <wp:extent cx="1562100" cy="1685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Alarm.PNG"/>
                    <pic:cNvPicPr/>
                  </pic:nvPicPr>
                  <pic:blipFill rotWithShape="1">
                    <a:blip r:embed="rId25"/>
                    <a:srcRect l="15572" t="2" r="18856" b="35842"/>
                    <a:stretch/>
                  </pic:blipFill>
                  <pic:spPr bwMode="auto">
                    <a:xfrm>
                      <a:off x="0" y="0"/>
                      <a:ext cx="1562100" cy="1685925"/>
                    </a:xfrm>
                    <a:prstGeom prst="rect">
                      <a:avLst/>
                    </a:prstGeom>
                    <a:ln>
                      <a:noFill/>
                    </a:ln>
                    <a:extLst>
                      <a:ext uri="{53640926-AAD7-44D8-BBD7-CCE9431645EC}">
                        <a14:shadowObscured xmlns:a14="http://schemas.microsoft.com/office/drawing/2010/main"/>
                      </a:ext>
                    </a:extLst>
                  </pic:spPr>
                </pic:pic>
              </a:graphicData>
            </a:graphic>
          </wp:inline>
        </w:drawing>
      </w:r>
    </w:p>
    <w:p w14:paraId="3D827C39" w14:textId="23DE367B" w:rsidR="007B2029" w:rsidRDefault="007B2029" w:rsidP="007B2029">
      <w:pPr>
        <w:jc w:val="center"/>
      </w:pPr>
      <w:r>
        <w:rPr>
          <w:sz w:val="28"/>
          <w:vertAlign w:val="subscript"/>
        </w:rPr>
        <w:t>Figure 1</w:t>
      </w:r>
      <w:r>
        <w:rPr>
          <w:sz w:val="28"/>
          <w:vertAlign w:val="subscript"/>
          <w:lang w:val="en-DE"/>
        </w:rPr>
        <w:t>5</w:t>
      </w:r>
      <w:r w:rsidRPr="007B2029">
        <w:rPr>
          <w:sz w:val="28"/>
          <w:vertAlign w:val="subscript"/>
        </w:rPr>
        <w:t>.</w:t>
      </w:r>
      <w:r>
        <w:rPr>
          <w:sz w:val="28"/>
          <w:vertAlign w:val="subscript"/>
          <w:lang w:val="en-DE"/>
        </w:rPr>
        <w:t xml:space="preserve"> Battery percentage visualised using</w:t>
      </w:r>
      <w:r w:rsidRPr="007B2029">
        <w:rPr>
          <w:sz w:val="28"/>
          <w:vertAlign w:val="subscript"/>
        </w:rPr>
        <w:t xml:space="preserve"> Node-Red</w:t>
      </w:r>
    </w:p>
    <w:p w14:paraId="1AB8C59A" w14:textId="3D816FCD" w:rsidR="00CF2369" w:rsidRDefault="00CF2369" w:rsidP="00CF2369"/>
    <w:p w14:paraId="29AAD08F" w14:textId="6D219BF8" w:rsidR="00CF2369" w:rsidRDefault="007B2029" w:rsidP="00CF2369">
      <w:pPr>
        <w:rPr>
          <w:lang w:val="en-DE"/>
        </w:rPr>
      </w:pPr>
      <w:r w:rsidRPr="007B2029">
        <w:t xml:space="preserve">The </w:t>
      </w:r>
      <w:r>
        <w:rPr>
          <w:lang w:val="en-DE"/>
        </w:rPr>
        <w:t>Figure 15 shows the battery percentage calculation using Node Red tool.</w:t>
      </w:r>
    </w:p>
    <w:p w14:paraId="3D697314" w14:textId="77777777" w:rsidR="007B2029" w:rsidRPr="007B2029" w:rsidRDefault="007B2029" w:rsidP="00CF2369">
      <w:pPr>
        <w:rPr>
          <w:lang w:val="en-DE"/>
        </w:rPr>
      </w:pPr>
    </w:p>
    <w:p w14:paraId="214FC0FF" w14:textId="1C89BDC1" w:rsidR="00FD2CD9" w:rsidRPr="00FD2CD9" w:rsidRDefault="001D2590" w:rsidP="00FD2CD9">
      <w:pPr>
        <w:pStyle w:val="Heading1"/>
      </w:pPr>
      <w:r>
        <w:t>Conclusion and further works</w:t>
      </w:r>
    </w:p>
    <w:p w14:paraId="566C9DDD" w14:textId="2F1DAAE9" w:rsidR="00382C72" w:rsidRDefault="00FD2CD9" w:rsidP="00382C72">
      <w:pPr>
        <w:jc w:val="both"/>
      </w:pPr>
      <w:r>
        <w:t xml:space="preserve"> </w:t>
      </w:r>
      <w:r w:rsidR="00F326B0">
        <w:t xml:space="preserve">This purpose of this scientific project is to </w:t>
      </w:r>
      <w:r>
        <w:t xml:space="preserve">enhance a conventional smoke detector performance with the help of an ESP8266 and SCION network. On completion of this project, </w:t>
      </w:r>
      <w:r w:rsidR="00382C72">
        <w:t>a low-level</w:t>
      </w:r>
      <w:r>
        <w:t xml:space="preserve"> working model is developed which detects </w:t>
      </w:r>
      <w:r w:rsidR="00382C72">
        <w:t>the smoke</w:t>
      </w:r>
      <w:r>
        <w:t xml:space="preserve"> and test alarms and </w:t>
      </w:r>
      <w:r w:rsidR="00382C72">
        <w:t xml:space="preserve">handover notifications to the user. A further </w:t>
      </w:r>
      <w:r w:rsidR="00382C72">
        <w:t>development to this project would be establishing a whole security system for an apartment with similar smoke detectors connected through the scion network.</w:t>
      </w:r>
    </w:p>
    <w:p w14:paraId="3DA445D2" w14:textId="0F898F5D" w:rsidR="00B372E3" w:rsidRDefault="00382C72" w:rsidP="00382C72">
      <w:pPr>
        <w:jc w:val="both"/>
      </w:pPr>
      <w:r>
        <w:t>Another future development would be identifying the difference between a smoke and fire in order to avoid false ala</w:t>
      </w:r>
      <w:r w:rsidR="00B372E3">
        <w:t>rms.</w:t>
      </w:r>
    </w:p>
    <w:p w14:paraId="34E9CA2E" w14:textId="77777777" w:rsidR="00B372E3" w:rsidRDefault="00B372E3" w:rsidP="00382C72">
      <w:pPr>
        <w:jc w:val="both"/>
      </w:pPr>
    </w:p>
    <w:p w14:paraId="2032704F" w14:textId="4AB4D059" w:rsidR="00382C72" w:rsidRDefault="00D75987" w:rsidP="00382C72">
      <w:pPr>
        <w:jc w:val="both"/>
      </w:pPr>
      <w:r>
        <w:rPr>
          <w:noProof/>
        </w:rPr>
        <w:drawing>
          <wp:inline distT="0" distB="0" distL="0" distR="0" wp14:anchorId="70FABE00" wp14:editId="1CDDBFBC">
            <wp:extent cx="1524000" cy="179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24_185457 (1).jpg"/>
                    <pic:cNvPicPr/>
                  </pic:nvPicPr>
                  <pic:blipFill>
                    <a:blip r:embed="rId26"/>
                    <a:stretch>
                      <a:fillRect/>
                    </a:stretch>
                  </pic:blipFill>
                  <pic:spPr>
                    <a:xfrm>
                      <a:off x="0" y="0"/>
                      <a:ext cx="1544058" cy="1821345"/>
                    </a:xfrm>
                    <a:prstGeom prst="rect">
                      <a:avLst/>
                    </a:prstGeom>
                  </pic:spPr>
                </pic:pic>
              </a:graphicData>
            </a:graphic>
          </wp:inline>
        </w:drawing>
      </w:r>
      <w:r w:rsidR="00B372E3">
        <w:t xml:space="preserve">      </w:t>
      </w:r>
      <w:r>
        <w:rPr>
          <w:noProof/>
        </w:rPr>
        <w:drawing>
          <wp:inline distT="0" distB="0" distL="0" distR="0" wp14:anchorId="15A9B1CA" wp14:editId="42D13F17">
            <wp:extent cx="1506220" cy="17978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00224_185520.jpg"/>
                    <pic:cNvPicPr/>
                  </pic:nvPicPr>
                  <pic:blipFill>
                    <a:blip r:embed="rId27"/>
                    <a:stretch>
                      <a:fillRect/>
                    </a:stretch>
                  </pic:blipFill>
                  <pic:spPr>
                    <a:xfrm>
                      <a:off x="0" y="0"/>
                      <a:ext cx="1516159" cy="1809761"/>
                    </a:xfrm>
                    <a:prstGeom prst="rect">
                      <a:avLst/>
                    </a:prstGeom>
                  </pic:spPr>
                </pic:pic>
              </a:graphicData>
            </a:graphic>
          </wp:inline>
        </w:drawing>
      </w:r>
    </w:p>
    <w:p w14:paraId="1A561DD7" w14:textId="74C38297" w:rsidR="00382C72" w:rsidRDefault="00382C72" w:rsidP="00382C72">
      <w:pPr>
        <w:jc w:val="both"/>
      </w:pPr>
    </w:p>
    <w:p w14:paraId="15F79053" w14:textId="400AC10B" w:rsidR="00B372E3" w:rsidRDefault="00B372E3" w:rsidP="00B372E3">
      <w:pPr>
        <w:jc w:val="center"/>
      </w:pPr>
      <w:r>
        <w:t xml:space="preserve">       </w:t>
      </w:r>
      <w:r>
        <w:rPr>
          <w:sz w:val="28"/>
          <w:vertAlign w:val="subscript"/>
        </w:rPr>
        <w:t>Figure 16</w:t>
      </w:r>
      <w:r w:rsidRPr="007B2029">
        <w:rPr>
          <w:sz w:val="28"/>
          <w:vertAlign w:val="subscript"/>
        </w:rPr>
        <w:t xml:space="preserve">. </w:t>
      </w:r>
      <w:r w:rsidRPr="00B372E3">
        <w:rPr>
          <w:sz w:val="28"/>
          <w:vertAlign w:val="subscript"/>
        </w:rPr>
        <w:t>Final</w:t>
      </w:r>
      <w:r>
        <w:rPr>
          <w:sz w:val="28"/>
          <w:vertAlign w:val="subscript"/>
        </w:rPr>
        <w:t xml:space="preserve"> Product</w:t>
      </w:r>
    </w:p>
    <w:p w14:paraId="0B75D19F" w14:textId="55686DEF" w:rsidR="00382C72" w:rsidRPr="00F326B0" w:rsidRDefault="00382C72" w:rsidP="00382C72">
      <w:pPr>
        <w:jc w:val="both"/>
      </w:pPr>
    </w:p>
    <w:p w14:paraId="0048DC84" w14:textId="31907DEB" w:rsidR="001D2590" w:rsidRDefault="001D2590" w:rsidP="001D2590"/>
    <w:p w14:paraId="6EAA65B2" w14:textId="77777777" w:rsidR="001D2590" w:rsidRPr="001D2590" w:rsidRDefault="001D2590" w:rsidP="001D2590"/>
    <w:p w14:paraId="4A7E14EA" w14:textId="77777777" w:rsidR="005D72BB" w:rsidRDefault="005D72BB" w:rsidP="005D72BB">
      <w:pPr>
        <w:pStyle w:val="Text"/>
        <w:ind w:firstLine="0"/>
      </w:pPr>
    </w:p>
    <w:p w14:paraId="61F535BD" w14:textId="77777777" w:rsidR="00E97402" w:rsidRDefault="00E97402">
      <w:pPr>
        <w:pStyle w:val="ReferenceHead"/>
      </w:pPr>
      <w:r>
        <w:t>References</w:t>
      </w:r>
    </w:p>
    <w:p w14:paraId="171B809C" w14:textId="1388B5EF" w:rsidR="0076355A" w:rsidRDefault="0038748E" w:rsidP="0076355A">
      <w:pPr>
        <w:shd w:val="clear" w:color="auto" w:fill="FFFFFF"/>
        <w:spacing w:line="276" w:lineRule="auto"/>
      </w:pPr>
      <w:r w:rsidRPr="0038748E">
        <w:t>[1] URL:</w:t>
      </w:r>
      <w:r>
        <w:rPr>
          <w:color w:val="222222"/>
          <w:sz w:val="16"/>
          <w:szCs w:val="16"/>
          <w:lang w:val="en-DE"/>
        </w:rPr>
        <w:t xml:space="preserve"> </w:t>
      </w:r>
      <w:hyperlink r:id="rId28" w:history="1">
        <w:r>
          <w:rPr>
            <w:rStyle w:val="Hyperlink"/>
          </w:rPr>
          <w:t>https://www.firstalert.com/what-is-a-photoelectric-smoke-detector/</w:t>
        </w:r>
      </w:hyperlink>
    </w:p>
    <w:p w14:paraId="3EDE6465" w14:textId="4D1EC6ED" w:rsidR="0038748E" w:rsidRDefault="0038748E" w:rsidP="0076355A">
      <w:pPr>
        <w:shd w:val="clear" w:color="auto" w:fill="FFFFFF"/>
        <w:spacing w:line="276" w:lineRule="auto"/>
      </w:pPr>
    </w:p>
    <w:p w14:paraId="30C25B60" w14:textId="2733F9A9" w:rsidR="0038748E" w:rsidRDefault="0038748E" w:rsidP="0076355A">
      <w:pPr>
        <w:shd w:val="clear" w:color="auto" w:fill="FFFFFF"/>
        <w:spacing w:line="276" w:lineRule="auto"/>
      </w:pPr>
      <w:r>
        <w:rPr>
          <w:lang w:val="en-DE"/>
        </w:rPr>
        <w:t xml:space="preserve">[2] URL: </w:t>
      </w:r>
      <w:hyperlink r:id="rId29" w:history="1">
        <w:r>
          <w:rPr>
            <w:rStyle w:val="Hyperlink"/>
          </w:rPr>
          <w:t>https://www.nfpa.org/Public-Education/Staying-safe/Safety-equipment/Smoke-alarms/Ionization-vs-photoelectric</w:t>
        </w:r>
      </w:hyperlink>
    </w:p>
    <w:p w14:paraId="71FE1CDB" w14:textId="3454BAA7" w:rsidR="0038748E" w:rsidRDefault="0038748E" w:rsidP="0076355A">
      <w:pPr>
        <w:shd w:val="clear" w:color="auto" w:fill="FFFFFF"/>
        <w:spacing w:line="276" w:lineRule="auto"/>
      </w:pPr>
    </w:p>
    <w:p w14:paraId="31895CC7" w14:textId="2B58C9A7" w:rsidR="0038748E" w:rsidRDefault="0038748E" w:rsidP="0076355A">
      <w:pPr>
        <w:shd w:val="clear" w:color="auto" w:fill="FFFFFF"/>
        <w:spacing w:line="276" w:lineRule="auto"/>
      </w:pPr>
      <w:r>
        <w:rPr>
          <w:lang w:val="en-DE"/>
        </w:rPr>
        <w:t xml:space="preserve">[3] URL: </w:t>
      </w:r>
      <w:hyperlink r:id="rId30" w:history="1">
        <w:r>
          <w:rPr>
            <w:rStyle w:val="Hyperlink"/>
          </w:rPr>
          <w:t>https://en.wikipedia.org/wiki/Smoke_detector</w:t>
        </w:r>
      </w:hyperlink>
    </w:p>
    <w:p w14:paraId="3584711A" w14:textId="37ADCD07" w:rsidR="0038748E" w:rsidRDefault="0038748E" w:rsidP="0076355A">
      <w:pPr>
        <w:shd w:val="clear" w:color="auto" w:fill="FFFFFF"/>
        <w:spacing w:line="276" w:lineRule="auto"/>
      </w:pPr>
    </w:p>
    <w:p w14:paraId="53BD2939" w14:textId="75FAF70C" w:rsidR="0038748E" w:rsidRPr="0038748E" w:rsidRDefault="0038748E" w:rsidP="0038748E">
      <w:pPr>
        <w:shd w:val="clear" w:color="auto" w:fill="FFFFFF"/>
        <w:spacing w:line="276" w:lineRule="auto"/>
        <w:rPr>
          <w:lang w:val="en-DE"/>
        </w:rPr>
      </w:pPr>
      <w:r>
        <w:rPr>
          <w:lang w:val="en-DE"/>
        </w:rPr>
        <w:t xml:space="preserve">[4] </w:t>
      </w:r>
      <w:r w:rsidRPr="0038748E">
        <w:rPr>
          <w:lang w:val="en-DE"/>
        </w:rPr>
        <w:t>Welcome to SCION Tutorials.</w:t>
      </w:r>
    </w:p>
    <w:p w14:paraId="5FB94DBC" w14:textId="1A240B87" w:rsidR="001B2686" w:rsidRDefault="0038748E" w:rsidP="0038748E">
      <w:pPr>
        <w:shd w:val="clear" w:color="auto" w:fill="FFFFFF"/>
        <w:spacing w:line="276" w:lineRule="auto"/>
      </w:pPr>
      <w:r w:rsidRPr="0038748E">
        <w:rPr>
          <w:lang w:val="en-DE"/>
        </w:rPr>
        <w:t xml:space="preserve">Available: </w:t>
      </w:r>
      <w:hyperlink r:id="rId31" w:history="1">
        <w:r>
          <w:rPr>
            <w:rStyle w:val="Hyperlink"/>
          </w:rPr>
          <w:t>https://docs.scionlab.org/</w:t>
        </w:r>
      </w:hyperlink>
    </w:p>
    <w:p w14:paraId="73DAEF17" w14:textId="6504245D" w:rsidR="0038748E" w:rsidRDefault="0038748E" w:rsidP="0038748E">
      <w:pPr>
        <w:shd w:val="clear" w:color="auto" w:fill="FFFFFF"/>
        <w:spacing w:line="276" w:lineRule="auto"/>
      </w:pPr>
    </w:p>
    <w:p w14:paraId="6AF3E4AA" w14:textId="75A35791" w:rsidR="0038748E" w:rsidRDefault="0038748E" w:rsidP="0038748E">
      <w:pPr>
        <w:shd w:val="clear" w:color="auto" w:fill="FFFFFF"/>
        <w:spacing w:line="276" w:lineRule="auto"/>
        <w:rPr>
          <w:lang w:val="en-DE"/>
        </w:rPr>
      </w:pPr>
      <w:r>
        <w:rPr>
          <w:lang w:val="en-DE"/>
        </w:rPr>
        <w:t xml:space="preserve">[5] </w:t>
      </w:r>
      <w:r w:rsidRPr="0038748E">
        <w:rPr>
          <w:lang w:val="en-DE"/>
        </w:rPr>
        <w:t xml:space="preserve">Welcome to </w:t>
      </w:r>
      <w:proofErr w:type="spellStart"/>
      <w:r w:rsidRPr="0038748E">
        <w:rPr>
          <w:lang w:val="en-DE"/>
        </w:rPr>
        <w:t>SCIONLab</w:t>
      </w:r>
      <w:proofErr w:type="spellEnd"/>
    </w:p>
    <w:p w14:paraId="166358CE" w14:textId="5842D341" w:rsidR="00F4132A" w:rsidRDefault="00F4132A" w:rsidP="0038748E">
      <w:pPr>
        <w:shd w:val="clear" w:color="auto" w:fill="FFFFFF"/>
        <w:spacing w:line="276" w:lineRule="auto"/>
      </w:pPr>
      <w:r>
        <w:rPr>
          <w:lang w:val="en-DE"/>
        </w:rPr>
        <w:t xml:space="preserve">Available: </w:t>
      </w:r>
      <w:hyperlink r:id="rId32" w:history="1">
        <w:r>
          <w:rPr>
            <w:rStyle w:val="Hyperlink"/>
          </w:rPr>
          <w:t>https://www.scionlab.org/</w:t>
        </w:r>
      </w:hyperlink>
    </w:p>
    <w:p w14:paraId="16AF3A8F" w14:textId="0A7E3B7E" w:rsidR="00F4132A" w:rsidRDefault="00F4132A" w:rsidP="0038748E">
      <w:pPr>
        <w:shd w:val="clear" w:color="auto" w:fill="FFFFFF"/>
        <w:spacing w:line="276" w:lineRule="auto"/>
      </w:pPr>
    </w:p>
    <w:p w14:paraId="27BD15B6" w14:textId="14B7F270" w:rsidR="00F4132A" w:rsidRDefault="00F4132A" w:rsidP="0038748E">
      <w:pPr>
        <w:shd w:val="clear" w:color="auto" w:fill="FFFFFF"/>
        <w:spacing w:line="276" w:lineRule="auto"/>
        <w:rPr>
          <w:lang w:val="en-DE"/>
        </w:rPr>
      </w:pPr>
      <w:r>
        <w:rPr>
          <w:lang w:val="en-DE"/>
        </w:rPr>
        <w:t xml:space="preserve">[6] </w:t>
      </w:r>
      <w:r w:rsidRPr="00F4132A">
        <w:rPr>
          <w:lang w:val="en-DE"/>
        </w:rPr>
        <w:t>SCION IP Gateway (SIG)</w:t>
      </w:r>
    </w:p>
    <w:p w14:paraId="6FDC7E83" w14:textId="5F54611C" w:rsidR="00F4132A" w:rsidRDefault="00F4132A" w:rsidP="0038748E">
      <w:pPr>
        <w:shd w:val="clear" w:color="auto" w:fill="FFFFFF"/>
        <w:spacing w:line="276" w:lineRule="auto"/>
      </w:pPr>
      <w:r>
        <w:rPr>
          <w:lang w:val="en-DE"/>
        </w:rPr>
        <w:t>Available:</w:t>
      </w:r>
      <w:r w:rsidR="004959C6">
        <w:rPr>
          <w:lang w:val="en-DE"/>
        </w:rPr>
        <w:t xml:space="preserve"> </w:t>
      </w:r>
      <w:hyperlink r:id="rId33" w:history="1">
        <w:r w:rsidRPr="00F40A1E">
          <w:rPr>
            <w:rStyle w:val="Hyperlink"/>
          </w:rPr>
          <w:t>https://docs.scionlab.org/content/apps/remote_sig.html</w:t>
        </w:r>
      </w:hyperlink>
    </w:p>
    <w:p w14:paraId="3A333743" w14:textId="402E1B77" w:rsidR="00F4132A" w:rsidRDefault="00F4132A" w:rsidP="0038748E">
      <w:pPr>
        <w:shd w:val="clear" w:color="auto" w:fill="FFFFFF"/>
        <w:spacing w:line="276" w:lineRule="auto"/>
      </w:pPr>
    </w:p>
    <w:p w14:paraId="4B112B1C" w14:textId="77777777" w:rsidR="00F4132A" w:rsidRPr="00F4132A" w:rsidRDefault="00F4132A" w:rsidP="00F4132A">
      <w:pPr>
        <w:shd w:val="clear" w:color="auto" w:fill="FFFFFF"/>
        <w:spacing w:line="276" w:lineRule="auto"/>
        <w:rPr>
          <w:lang w:val="en-DE"/>
        </w:rPr>
      </w:pPr>
      <w:r>
        <w:rPr>
          <w:lang w:val="en-DE"/>
        </w:rPr>
        <w:t>[7]</w:t>
      </w:r>
      <w:r w:rsidRPr="00F4132A">
        <w:t xml:space="preserve"> </w:t>
      </w:r>
      <w:proofErr w:type="spellStart"/>
      <w:r w:rsidRPr="00F4132A">
        <w:rPr>
          <w:lang w:val="en-DE"/>
        </w:rPr>
        <w:t>Piergiacomo</w:t>
      </w:r>
      <w:proofErr w:type="spellEnd"/>
      <w:r w:rsidRPr="00F4132A">
        <w:rPr>
          <w:lang w:val="en-DE"/>
        </w:rPr>
        <w:t xml:space="preserve"> De </w:t>
      </w:r>
      <w:proofErr w:type="spellStart"/>
      <w:r w:rsidRPr="00F4132A">
        <w:rPr>
          <w:lang w:val="en-DE"/>
        </w:rPr>
        <w:t>Marchi</w:t>
      </w:r>
      <w:proofErr w:type="spellEnd"/>
      <w:r>
        <w:rPr>
          <w:lang w:val="en-DE"/>
        </w:rPr>
        <w:t>, “</w:t>
      </w:r>
      <w:r w:rsidRPr="00F4132A">
        <w:rPr>
          <w:lang w:val="en-DE"/>
        </w:rPr>
        <w:t>Gateway Architectures for</w:t>
      </w:r>
    </w:p>
    <w:p w14:paraId="27F31E46" w14:textId="0F292F8B" w:rsidR="00F4132A" w:rsidRPr="00F4132A" w:rsidRDefault="00F4132A" w:rsidP="00F4132A">
      <w:pPr>
        <w:shd w:val="clear" w:color="auto" w:fill="FFFFFF"/>
        <w:spacing w:line="276" w:lineRule="auto"/>
        <w:rPr>
          <w:lang w:val="en-DE"/>
        </w:rPr>
      </w:pPr>
      <w:r w:rsidRPr="00F4132A">
        <w:rPr>
          <w:lang w:val="en-DE"/>
        </w:rPr>
        <w:t>Interaction between the Current</w:t>
      </w:r>
      <w:r>
        <w:rPr>
          <w:lang w:val="en-DE"/>
        </w:rPr>
        <w:t xml:space="preserve"> </w:t>
      </w:r>
      <w:r w:rsidRPr="00F4132A">
        <w:rPr>
          <w:lang w:val="en-DE"/>
        </w:rPr>
        <w:t>Internet and Future Internet</w:t>
      </w:r>
    </w:p>
    <w:p w14:paraId="0422C1FE" w14:textId="1BB9A593" w:rsidR="00F4132A" w:rsidRDefault="00F4132A" w:rsidP="00F4132A">
      <w:pPr>
        <w:shd w:val="clear" w:color="auto" w:fill="FFFFFF"/>
        <w:spacing w:line="276" w:lineRule="auto"/>
      </w:pPr>
      <w:r w:rsidRPr="00F4132A">
        <w:rPr>
          <w:lang w:val="en-DE"/>
        </w:rPr>
        <w:t>Architectures</w:t>
      </w:r>
      <w:r>
        <w:rPr>
          <w:lang w:val="en-DE"/>
        </w:rPr>
        <w:t xml:space="preserve">”, Padova 2017. Available: </w:t>
      </w:r>
      <w:hyperlink r:id="rId34" w:history="1">
        <w:r>
          <w:rPr>
            <w:rStyle w:val="Hyperlink"/>
          </w:rPr>
          <w:t>http://tesi.cab.unipd.it/57086/1/UNIPD_Thesis.pdf</w:t>
        </w:r>
      </w:hyperlink>
    </w:p>
    <w:p w14:paraId="18FB39AA" w14:textId="7DA02ECA" w:rsidR="00F4132A" w:rsidRDefault="00F4132A" w:rsidP="00F4132A">
      <w:pPr>
        <w:shd w:val="clear" w:color="auto" w:fill="FFFFFF"/>
        <w:spacing w:line="276" w:lineRule="auto"/>
      </w:pPr>
    </w:p>
    <w:p w14:paraId="675337A0" w14:textId="77777777" w:rsidR="004959C6" w:rsidRDefault="00F4132A" w:rsidP="00F4132A">
      <w:pPr>
        <w:shd w:val="clear" w:color="auto" w:fill="FFFFFF"/>
        <w:spacing w:line="276" w:lineRule="auto"/>
        <w:rPr>
          <w:lang w:val="en-DE"/>
        </w:rPr>
      </w:pPr>
      <w:r>
        <w:rPr>
          <w:lang w:val="en-DE"/>
        </w:rPr>
        <w:t xml:space="preserve">[8] </w:t>
      </w:r>
      <w:r>
        <w:t>Freescale Semiconductor Technical Data</w:t>
      </w:r>
      <w:r w:rsidR="004E4421">
        <w:rPr>
          <w:lang w:val="en-DE"/>
        </w:rPr>
        <w:t>, “</w:t>
      </w:r>
      <w:r w:rsidR="004E4421">
        <w:t>Photoelectric Smoke Detector IC with I/O</w:t>
      </w:r>
      <w:r w:rsidR="004E4421">
        <w:rPr>
          <w:lang w:val="en-DE"/>
        </w:rPr>
        <w:t>”, May 2006.</w:t>
      </w:r>
      <w:r w:rsidR="004959C6">
        <w:rPr>
          <w:lang w:val="en-DE"/>
        </w:rPr>
        <w:t xml:space="preserve"> </w:t>
      </w:r>
    </w:p>
    <w:p w14:paraId="41D3BF51" w14:textId="149D0847" w:rsidR="004E4421" w:rsidRDefault="004E4421" w:rsidP="00F4132A">
      <w:pPr>
        <w:shd w:val="clear" w:color="auto" w:fill="FFFFFF"/>
        <w:spacing w:line="276" w:lineRule="auto"/>
      </w:pPr>
      <w:r>
        <w:rPr>
          <w:lang w:val="en-DE"/>
        </w:rPr>
        <w:lastRenderedPageBreak/>
        <w:t xml:space="preserve">Available: </w:t>
      </w:r>
      <w:hyperlink r:id="rId35" w:history="1">
        <w:r>
          <w:rPr>
            <w:rStyle w:val="Hyperlink"/>
          </w:rPr>
          <w:t>https://www.nxp.com/docs/en/data-sheet/MC145010.pdf</w:t>
        </w:r>
      </w:hyperlink>
    </w:p>
    <w:p w14:paraId="56C00720" w14:textId="39D760E5" w:rsidR="004E4421" w:rsidRDefault="004E4421" w:rsidP="00F4132A">
      <w:pPr>
        <w:shd w:val="clear" w:color="auto" w:fill="FFFFFF"/>
        <w:spacing w:line="276" w:lineRule="auto"/>
      </w:pPr>
    </w:p>
    <w:p w14:paraId="16ACFBAC" w14:textId="349BB560" w:rsidR="004E4421" w:rsidRPr="00424243" w:rsidRDefault="004E4421" w:rsidP="00F4132A">
      <w:pPr>
        <w:shd w:val="clear" w:color="auto" w:fill="FFFFFF"/>
        <w:spacing w:line="276" w:lineRule="auto"/>
        <w:rPr>
          <w:lang w:val="en-DE"/>
        </w:rPr>
      </w:pPr>
      <w:r>
        <w:rPr>
          <w:lang w:val="en-DE"/>
        </w:rPr>
        <w:t xml:space="preserve">[9] </w:t>
      </w:r>
      <w:r w:rsidRPr="004E4421">
        <w:rPr>
          <w:lang w:val="en-DE"/>
        </w:rPr>
        <w:t xml:space="preserve">Insight </w:t>
      </w:r>
      <w:proofErr w:type="gramStart"/>
      <w:r w:rsidRPr="004E4421">
        <w:rPr>
          <w:lang w:val="en-DE"/>
        </w:rPr>
        <w:t>Into</w:t>
      </w:r>
      <w:proofErr w:type="gramEnd"/>
      <w:r w:rsidRPr="004E4421">
        <w:rPr>
          <w:lang w:val="en-DE"/>
        </w:rPr>
        <w:t xml:space="preserve"> ESP8266 </w:t>
      </w:r>
      <w:proofErr w:type="spellStart"/>
      <w:r w:rsidRPr="004E4421">
        <w:rPr>
          <w:lang w:val="en-DE"/>
        </w:rPr>
        <w:t>NodeMCU</w:t>
      </w:r>
      <w:proofErr w:type="spellEnd"/>
      <w:r w:rsidRPr="004E4421">
        <w:rPr>
          <w:lang w:val="en-DE"/>
        </w:rPr>
        <w:t xml:space="preserve"> Features &amp; Using It With Arduino IDE</w:t>
      </w:r>
      <w:r w:rsidR="00424243">
        <w:rPr>
          <w:lang w:val="en-DE"/>
        </w:rPr>
        <w:t xml:space="preserve">, </w:t>
      </w:r>
    </w:p>
    <w:p w14:paraId="0E2A2794" w14:textId="2243368C" w:rsidR="004E4421" w:rsidRDefault="004E4421" w:rsidP="00F4132A">
      <w:pPr>
        <w:shd w:val="clear" w:color="auto" w:fill="FFFFFF"/>
        <w:spacing w:line="276" w:lineRule="auto"/>
      </w:pPr>
      <w:r>
        <w:rPr>
          <w:lang w:val="en-DE"/>
        </w:rPr>
        <w:t xml:space="preserve">Available: </w:t>
      </w:r>
      <w:hyperlink r:id="rId36" w:history="1">
        <w:r>
          <w:rPr>
            <w:rStyle w:val="Hyperlink"/>
          </w:rPr>
          <w:t>https://lastminuteengineers.com/esp8266-nodemcu-arduino-tutorial/</w:t>
        </w:r>
      </w:hyperlink>
    </w:p>
    <w:p w14:paraId="07905508" w14:textId="7FCC7DCC" w:rsidR="006C3453" w:rsidRDefault="006C3453" w:rsidP="00F4132A">
      <w:pPr>
        <w:shd w:val="clear" w:color="auto" w:fill="FFFFFF"/>
        <w:spacing w:line="276" w:lineRule="auto"/>
      </w:pPr>
    </w:p>
    <w:p w14:paraId="630308DF" w14:textId="04A6BAD7" w:rsidR="004959C6" w:rsidRDefault="004959C6" w:rsidP="00F4132A">
      <w:pPr>
        <w:shd w:val="clear" w:color="auto" w:fill="FFFFFF"/>
        <w:spacing w:line="276" w:lineRule="auto"/>
        <w:rPr>
          <w:lang w:val="en-DE"/>
        </w:rPr>
      </w:pPr>
      <w:r>
        <w:rPr>
          <w:lang w:val="en-DE"/>
        </w:rPr>
        <w:t xml:space="preserve">[10] </w:t>
      </w:r>
      <w:proofErr w:type="spellStart"/>
      <w:r w:rsidRPr="004959C6">
        <w:rPr>
          <w:lang w:val="en-DE"/>
        </w:rPr>
        <w:t>NodeMCU</w:t>
      </w:r>
      <w:proofErr w:type="spellEnd"/>
      <w:r w:rsidRPr="004959C6">
        <w:rPr>
          <w:lang w:val="en-DE"/>
        </w:rPr>
        <w:t xml:space="preserve"> Documentation</w:t>
      </w:r>
    </w:p>
    <w:p w14:paraId="0B5A7857" w14:textId="29379A6A" w:rsidR="004959C6" w:rsidRDefault="004959C6" w:rsidP="00F4132A">
      <w:pPr>
        <w:shd w:val="clear" w:color="auto" w:fill="FFFFFF"/>
        <w:spacing w:line="276" w:lineRule="auto"/>
      </w:pPr>
      <w:r>
        <w:rPr>
          <w:lang w:val="en-DE"/>
        </w:rPr>
        <w:t xml:space="preserve">Available: </w:t>
      </w:r>
      <w:hyperlink r:id="rId37" w:history="1">
        <w:r>
          <w:rPr>
            <w:rStyle w:val="Hyperlink"/>
          </w:rPr>
          <w:t>https://nodemcu.readthedocs.io/en/master/</w:t>
        </w:r>
      </w:hyperlink>
    </w:p>
    <w:p w14:paraId="552B9D0A" w14:textId="1153EDED" w:rsidR="004959C6" w:rsidRDefault="004959C6" w:rsidP="00F4132A">
      <w:pPr>
        <w:shd w:val="clear" w:color="auto" w:fill="FFFFFF"/>
        <w:spacing w:line="276" w:lineRule="auto"/>
      </w:pPr>
    </w:p>
    <w:p w14:paraId="35B9EC9F" w14:textId="718CFC00" w:rsidR="004959C6" w:rsidRPr="004959C6" w:rsidRDefault="004959C6" w:rsidP="00F4132A">
      <w:pPr>
        <w:shd w:val="clear" w:color="auto" w:fill="FFFFFF"/>
        <w:spacing w:line="276" w:lineRule="auto"/>
        <w:rPr>
          <w:lang w:val="en-DE"/>
        </w:rPr>
      </w:pPr>
      <w:r>
        <w:rPr>
          <w:lang w:val="en-DE"/>
        </w:rPr>
        <w:t xml:space="preserve">[11] </w:t>
      </w:r>
      <w:r w:rsidRPr="004959C6">
        <w:rPr>
          <w:lang w:val="en-DE"/>
        </w:rPr>
        <w:t>ESP32 Deep Sleep with Arduino IDE and Wake Up Sources</w:t>
      </w:r>
      <w:r>
        <w:rPr>
          <w:lang w:val="en-DE"/>
        </w:rPr>
        <w:t xml:space="preserve">. Available: </w:t>
      </w:r>
      <w:hyperlink r:id="rId38" w:history="1">
        <w:r>
          <w:rPr>
            <w:rStyle w:val="Hyperlink"/>
          </w:rPr>
          <w:t>https://randomnerdtutorials.com/esp32-deep-sleep-arduino-ide-wake-up-sources/</w:t>
        </w:r>
      </w:hyperlink>
    </w:p>
    <w:p w14:paraId="14791058" w14:textId="707FABF5" w:rsidR="006C3453" w:rsidRDefault="004959C6" w:rsidP="00F4132A">
      <w:pPr>
        <w:shd w:val="clear" w:color="auto" w:fill="FFFFFF"/>
        <w:spacing w:line="276" w:lineRule="auto"/>
        <w:rPr>
          <w:lang w:val="en-DE"/>
        </w:rPr>
      </w:pPr>
      <w:r>
        <w:rPr>
          <w:lang w:val="en-DE"/>
        </w:rPr>
        <w:t xml:space="preserve">   </w:t>
      </w:r>
    </w:p>
    <w:p w14:paraId="6CF4BC0E" w14:textId="08CA3B66" w:rsidR="004959C6" w:rsidRDefault="004959C6" w:rsidP="00F4132A">
      <w:pPr>
        <w:shd w:val="clear" w:color="auto" w:fill="FFFFFF"/>
        <w:spacing w:line="276" w:lineRule="auto"/>
      </w:pPr>
      <w:r>
        <w:rPr>
          <w:lang w:val="en-DE"/>
        </w:rPr>
        <w:t>[12]</w:t>
      </w:r>
      <w:r w:rsidR="00E568E1">
        <w:rPr>
          <w:lang w:val="en-DE"/>
        </w:rPr>
        <w:t xml:space="preserve"> URL: </w:t>
      </w:r>
      <w:hyperlink r:id="rId39" w:history="1">
        <w:r w:rsidR="00E568E1">
          <w:rPr>
            <w:rStyle w:val="Hyperlink"/>
          </w:rPr>
          <w:t>https://diyprojects.io/esp8266-deep-sleep-mode-test-wake-pir-motion-detector/</w:t>
        </w:r>
      </w:hyperlink>
    </w:p>
    <w:p w14:paraId="51557558" w14:textId="3B0A3271" w:rsidR="00E568E1" w:rsidRDefault="00E568E1" w:rsidP="00F4132A">
      <w:pPr>
        <w:shd w:val="clear" w:color="auto" w:fill="FFFFFF"/>
        <w:spacing w:line="276" w:lineRule="auto"/>
      </w:pPr>
    </w:p>
    <w:p w14:paraId="499C3AFC" w14:textId="1B966872" w:rsidR="00E568E1" w:rsidRPr="00B72E0A" w:rsidRDefault="00E568E1" w:rsidP="00F4132A">
      <w:pPr>
        <w:shd w:val="clear" w:color="auto" w:fill="FFFFFF"/>
        <w:spacing w:line="276" w:lineRule="auto"/>
        <w:rPr>
          <w:lang w:val="en-DE"/>
        </w:rPr>
      </w:pPr>
      <w:r>
        <w:rPr>
          <w:lang w:val="en-DE"/>
        </w:rPr>
        <w:t>[13]</w:t>
      </w:r>
      <w:r w:rsidRPr="00E568E1">
        <w:t xml:space="preserve"> </w:t>
      </w:r>
      <w:proofErr w:type="spellStart"/>
      <w:r w:rsidRPr="00E568E1">
        <w:t>Nodemcu</w:t>
      </w:r>
      <w:proofErr w:type="spellEnd"/>
      <w:r w:rsidRPr="00E568E1">
        <w:t xml:space="preserve"> pinout</w:t>
      </w:r>
      <w:r>
        <w:rPr>
          <w:lang w:val="en-DE"/>
        </w:rPr>
        <w:t>.</w:t>
      </w:r>
      <w:r w:rsidR="00B72E0A">
        <w:rPr>
          <w:lang w:val="en-DE"/>
        </w:rPr>
        <w:t xml:space="preserve"> </w:t>
      </w:r>
    </w:p>
    <w:p w14:paraId="113DF9C9" w14:textId="4582F9D1" w:rsidR="00E568E1" w:rsidRPr="00E568E1" w:rsidRDefault="00E568E1" w:rsidP="00F4132A">
      <w:pPr>
        <w:shd w:val="clear" w:color="auto" w:fill="FFFFFF"/>
        <w:spacing w:line="276" w:lineRule="auto"/>
        <w:rPr>
          <w:rFonts w:cs="Times-Roman"/>
          <w:lang w:val="en-DE"/>
        </w:rPr>
      </w:pPr>
      <w:r>
        <w:rPr>
          <w:lang w:val="en-DE"/>
        </w:rPr>
        <w:t xml:space="preserve">Available: </w:t>
      </w:r>
      <w:hyperlink r:id="rId40" w:history="1">
        <w:r w:rsidRPr="00F40A1E">
          <w:rPr>
            <w:rStyle w:val="Hyperlink"/>
          </w:rPr>
          <w:t>https://circuits4you.com/2017/12/31/nodemcu-pinout/</w:t>
        </w:r>
      </w:hyperlink>
    </w:p>
    <w:p w14:paraId="62E816D0" w14:textId="77777777" w:rsidR="001B2686" w:rsidRPr="00CD684F" w:rsidRDefault="001B2686" w:rsidP="001B2686">
      <w:pPr>
        <w:adjustRightInd w:val="0"/>
        <w:jc w:val="both"/>
        <w:rPr>
          <w:rFonts w:ascii="Times-Roman" w:hAnsi="Times-Roman" w:cs="Times-Roman"/>
        </w:rPr>
      </w:pPr>
    </w:p>
    <w:p w14:paraId="56E90305" w14:textId="77777777" w:rsidR="00E568E1" w:rsidRDefault="00E568E1" w:rsidP="00E568E1">
      <w:pPr>
        <w:pStyle w:val="FigureCaption"/>
        <w:jc w:val="left"/>
        <w:rPr>
          <w:sz w:val="20"/>
          <w:szCs w:val="20"/>
          <w:lang w:val="en-DE"/>
        </w:rPr>
      </w:pPr>
      <w:r>
        <w:rPr>
          <w:sz w:val="20"/>
          <w:szCs w:val="20"/>
          <w:lang w:val="en-DE"/>
        </w:rPr>
        <w:t xml:space="preserve">[14] Getting </w:t>
      </w:r>
      <w:r w:rsidRPr="00E568E1">
        <w:rPr>
          <w:sz w:val="20"/>
          <w:szCs w:val="20"/>
          <w:lang w:val="en-DE"/>
        </w:rPr>
        <w:t>Started with MQTT</w:t>
      </w:r>
      <w:r>
        <w:rPr>
          <w:sz w:val="20"/>
          <w:szCs w:val="20"/>
          <w:lang w:val="en-DE"/>
        </w:rPr>
        <w:t xml:space="preserve"> </w:t>
      </w:r>
    </w:p>
    <w:p w14:paraId="7CC00A84" w14:textId="227A8781" w:rsidR="0037551B" w:rsidRDefault="00E568E1" w:rsidP="00E568E1">
      <w:pPr>
        <w:pStyle w:val="FigureCaption"/>
        <w:jc w:val="left"/>
        <w:rPr>
          <w:rStyle w:val="Hyperlink"/>
          <w:sz w:val="20"/>
          <w:szCs w:val="20"/>
        </w:rPr>
      </w:pPr>
      <w:r>
        <w:rPr>
          <w:sz w:val="20"/>
          <w:szCs w:val="20"/>
          <w:lang w:val="en-DE"/>
        </w:rPr>
        <w:t>Available</w:t>
      </w:r>
      <w:r w:rsidRPr="00E568E1">
        <w:rPr>
          <w:sz w:val="20"/>
          <w:szCs w:val="20"/>
        </w:rPr>
        <w:t>:</w:t>
      </w:r>
      <w:r>
        <w:rPr>
          <w:sz w:val="20"/>
          <w:szCs w:val="20"/>
          <w:lang w:val="en-DE"/>
        </w:rPr>
        <w:t xml:space="preserve"> </w:t>
      </w:r>
      <w:hyperlink r:id="rId41" w:history="1">
        <w:r w:rsidRPr="00F40A1E">
          <w:rPr>
            <w:rStyle w:val="Hyperlink"/>
            <w:sz w:val="20"/>
            <w:szCs w:val="20"/>
          </w:rPr>
          <w:t>https://www.hivemq.com/blog/how-to-get-started-with-mqtt/</w:t>
        </w:r>
      </w:hyperlink>
    </w:p>
    <w:p w14:paraId="51AD2FA9" w14:textId="48E3C92A" w:rsidR="00E568E1" w:rsidRDefault="00B72E0A" w:rsidP="00E568E1">
      <w:pPr>
        <w:pStyle w:val="FigureCaption"/>
        <w:jc w:val="left"/>
        <w:rPr>
          <w:sz w:val="20"/>
          <w:szCs w:val="20"/>
          <w:lang w:val="en-DE"/>
        </w:rPr>
      </w:pPr>
      <w:r>
        <w:rPr>
          <w:sz w:val="20"/>
          <w:szCs w:val="20"/>
          <w:lang w:val="en-DE"/>
        </w:rPr>
        <w:t>[</w:t>
      </w:r>
      <w:r w:rsidR="00CC3769">
        <w:rPr>
          <w:sz w:val="20"/>
          <w:szCs w:val="20"/>
          <w:lang w:val="en-DE"/>
        </w:rPr>
        <w:t>15</w:t>
      </w:r>
      <w:r>
        <w:rPr>
          <w:sz w:val="20"/>
          <w:szCs w:val="20"/>
          <w:lang w:val="en-DE"/>
        </w:rPr>
        <w:t xml:space="preserve">] </w:t>
      </w:r>
      <w:r w:rsidRPr="00B72E0A">
        <w:rPr>
          <w:sz w:val="20"/>
          <w:szCs w:val="20"/>
          <w:lang w:val="en-DE"/>
        </w:rPr>
        <w:t>Generic ESP8266 Module</w:t>
      </w:r>
    </w:p>
    <w:p w14:paraId="42EF68AE" w14:textId="43C2FF6F" w:rsidR="00CC3769" w:rsidRDefault="00CC3769" w:rsidP="00E568E1">
      <w:pPr>
        <w:pStyle w:val="FigureCaption"/>
        <w:jc w:val="left"/>
        <w:rPr>
          <w:sz w:val="20"/>
          <w:szCs w:val="20"/>
          <w:lang w:val="en-DE"/>
        </w:rPr>
      </w:pPr>
      <w:r>
        <w:rPr>
          <w:sz w:val="20"/>
          <w:szCs w:val="20"/>
          <w:lang w:val="en-DE"/>
        </w:rPr>
        <w:t xml:space="preserve">Available: </w:t>
      </w:r>
      <w:hyperlink r:id="rId42" w:anchor="esp-to-serial" w:history="1">
        <w:r w:rsidRPr="00CC3769">
          <w:rPr>
            <w:rStyle w:val="Hyperlink"/>
            <w:sz w:val="20"/>
            <w:szCs w:val="20"/>
          </w:rPr>
          <w:t>https://arduino-esp8266.readthedocs.io/en/2.5.1/boards.html#esp-to-serial</w:t>
        </w:r>
      </w:hyperlink>
    </w:p>
    <w:p w14:paraId="2ACE26E2" w14:textId="7DBA6B75" w:rsidR="00CC3769" w:rsidRDefault="00CC3769" w:rsidP="00E568E1">
      <w:pPr>
        <w:pStyle w:val="FigureCaption"/>
        <w:jc w:val="left"/>
        <w:rPr>
          <w:sz w:val="20"/>
          <w:szCs w:val="20"/>
          <w:lang w:val="en-DE"/>
        </w:rPr>
      </w:pPr>
    </w:p>
    <w:p w14:paraId="73B971D2" w14:textId="43E1182B" w:rsidR="00CC3769" w:rsidRDefault="00CC3769" w:rsidP="00E568E1">
      <w:pPr>
        <w:pStyle w:val="FigureCaption"/>
        <w:jc w:val="left"/>
        <w:rPr>
          <w:sz w:val="20"/>
          <w:szCs w:val="20"/>
          <w:lang w:val="en-DE"/>
        </w:rPr>
      </w:pPr>
      <w:r>
        <w:rPr>
          <w:sz w:val="20"/>
          <w:szCs w:val="20"/>
          <w:lang w:val="en-DE"/>
        </w:rPr>
        <w:t xml:space="preserve">[16] </w:t>
      </w:r>
      <w:r w:rsidRPr="00CC3769">
        <w:rPr>
          <w:sz w:val="20"/>
          <w:szCs w:val="20"/>
          <w:lang w:val="en-DE"/>
        </w:rPr>
        <w:t xml:space="preserve">How to Install </w:t>
      </w:r>
      <w:proofErr w:type="spellStart"/>
      <w:r w:rsidRPr="00CC3769">
        <w:rPr>
          <w:sz w:val="20"/>
          <w:szCs w:val="20"/>
          <w:lang w:val="en-DE"/>
        </w:rPr>
        <w:t>Mosquitto</w:t>
      </w:r>
      <w:proofErr w:type="spellEnd"/>
      <w:r w:rsidRPr="00CC3769">
        <w:rPr>
          <w:sz w:val="20"/>
          <w:szCs w:val="20"/>
          <w:lang w:val="en-DE"/>
        </w:rPr>
        <w:t xml:space="preserve"> Broker on Raspberry Pi</w:t>
      </w:r>
    </w:p>
    <w:p w14:paraId="2D69148C" w14:textId="2ED1AA21" w:rsidR="00CC3769" w:rsidRDefault="00CC3769" w:rsidP="00E568E1">
      <w:pPr>
        <w:pStyle w:val="FigureCaption"/>
        <w:jc w:val="left"/>
        <w:rPr>
          <w:rStyle w:val="Hyperlink"/>
          <w:sz w:val="20"/>
          <w:szCs w:val="20"/>
        </w:rPr>
      </w:pPr>
      <w:r>
        <w:rPr>
          <w:sz w:val="20"/>
          <w:szCs w:val="20"/>
          <w:lang w:val="en-DE"/>
        </w:rPr>
        <w:t>Available:</w:t>
      </w:r>
      <w:r w:rsidRPr="00CC3769">
        <w:rPr>
          <w:rStyle w:val="Hyperlink"/>
        </w:rPr>
        <w:t xml:space="preserve"> </w:t>
      </w:r>
      <w:hyperlink r:id="rId43" w:history="1">
        <w:r w:rsidRPr="00CC3769">
          <w:rPr>
            <w:rStyle w:val="Hyperlink"/>
            <w:sz w:val="20"/>
            <w:szCs w:val="20"/>
          </w:rPr>
          <w:t>https://randomnerdtutorials.com/how-to-install-mosquitto-broker-on-raspberry-pi/</w:t>
        </w:r>
      </w:hyperlink>
    </w:p>
    <w:p w14:paraId="2C703F9B" w14:textId="6D48F4BA" w:rsidR="00CC3769" w:rsidRDefault="00CC3769" w:rsidP="00E568E1">
      <w:pPr>
        <w:pStyle w:val="FigureCaption"/>
        <w:jc w:val="left"/>
        <w:rPr>
          <w:rStyle w:val="Hyperlink"/>
          <w:sz w:val="20"/>
          <w:szCs w:val="20"/>
        </w:rPr>
      </w:pPr>
    </w:p>
    <w:p w14:paraId="22E17D42" w14:textId="2376C6B3" w:rsidR="00CC3769" w:rsidRDefault="00CC3769" w:rsidP="00CC3769">
      <w:pPr>
        <w:pStyle w:val="FigureCaption"/>
        <w:jc w:val="left"/>
        <w:rPr>
          <w:sz w:val="20"/>
          <w:szCs w:val="20"/>
          <w:lang w:val="en-DE"/>
        </w:rPr>
      </w:pPr>
      <w:r>
        <w:rPr>
          <w:sz w:val="20"/>
          <w:szCs w:val="20"/>
          <w:lang w:val="en-DE"/>
        </w:rPr>
        <w:t xml:space="preserve">[17] </w:t>
      </w:r>
      <w:r w:rsidRPr="00CC3769">
        <w:rPr>
          <w:sz w:val="20"/>
          <w:szCs w:val="20"/>
          <w:lang w:val="en-DE"/>
        </w:rPr>
        <w:t>Make a Web Server with ESP8266</w:t>
      </w:r>
    </w:p>
    <w:p w14:paraId="1EB17734" w14:textId="7F76A265" w:rsidR="00CC3769" w:rsidRDefault="00CC3769" w:rsidP="00CC3769">
      <w:pPr>
        <w:pStyle w:val="FigureCaption"/>
        <w:jc w:val="left"/>
        <w:rPr>
          <w:rStyle w:val="Hyperlink"/>
          <w:sz w:val="20"/>
          <w:szCs w:val="20"/>
        </w:rPr>
      </w:pPr>
      <w:r>
        <w:rPr>
          <w:sz w:val="20"/>
          <w:szCs w:val="20"/>
          <w:lang w:val="en-DE"/>
        </w:rPr>
        <w:t xml:space="preserve">Available: </w:t>
      </w:r>
      <w:hyperlink r:id="rId44" w:history="1">
        <w:r w:rsidRPr="00CC3769">
          <w:rPr>
            <w:rStyle w:val="Hyperlink"/>
            <w:sz w:val="20"/>
            <w:szCs w:val="20"/>
          </w:rPr>
          <w:t>https://www.allaboutcircuits.com/projects/make-a-web-server-with-esp8266/</w:t>
        </w:r>
      </w:hyperlink>
    </w:p>
    <w:p w14:paraId="0540ED16" w14:textId="42B8BAF1" w:rsidR="00CC3769" w:rsidRDefault="00CC3769" w:rsidP="00CC3769">
      <w:pPr>
        <w:pStyle w:val="FigureCaption"/>
        <w:jc w:val="left"/>
        <w:rPr>
          <w:rStyle w:val="Hyperlink"/>
          <w:sz w:val="20"/>
          <w:szCs w:val="20"/>
        </w:rPr>
      </w:pPr>
    </w:p>
    <w:p w14:paraId="43C71AF9" w14:textId="34AE0F31" w:rsidR="00CC3769" w:rsidRDefault="00CC3769" w:rsidP="00CC3769">
      <w:pPr>
        <w:pStyle w:val="FigureCaption"/>
        <w:jc w:val="left"/>
        <w:rPr>
          <w:rStyle w:val="Hyperlink"/>
          <w:sz w:val="20"/>
          <w:szCs w:val="20"/>
        </w:rPr>
      </w:pPr>
      <w:r>
        <w:rPr>
          <w:sz w:val="20"/>
          <w:szCs w:val="20"/>
          <w:lang w:val="en-DE"/>
        </w:rPr>
        <w:t>[18] URL:</w:t>
      </w:r>
      <w:r w:rsidRPr="00CC3769">
        <w:rPr>
          <w:rStyle w:val="Hyperlink"/>
        </w:rPr>
        <w:t xml:space="preserve"> </w:t>
      </w:r>
      <w:hyperlink r:id="rId45" w:history="1">
        <w:r w:rsidRPr="00CC3769">
          <w:rPr>
            <w:rStyle w:val="Hyperlink"/>
            <w:sz w:val="20"/>
            <w:szCs w:val="20"/>
          </w:rPr>
          <w:t>http://www.martyncurrey.com/esp8266-and-the-arduino-ide-part-5-adding-wifimanager/</w:t>
        </w:r>
      </w:hyperlink>
    </w:p>
    <w:p w14:paraId="1489932F" w14:textId="60AC4821" w:rsidR="00CC3769" w:rsidRDefault="00CC3769" w:rsidP="00CC3769">
      <w:pPr>
        <w:pStyle w:val="FigureCaption"/>
        <w:jc w:val="left"/>
        <w:rPr>
          <w:rStyle w:val="Hyperlink"/>
          <w:sz w:val="20"/>
          <w:szCs w:val="20"/>
        </w:rPr>
      </w:pPr>
    </w:p>
    <w:p w14:paraId="4C58013D" w14:textId="3050AEC0" w:rsidR="00CC3769" w:rsidRDefault="00CC3769" w:rsidP="00CC3769">
      <w:pPr>
        <w:pStyle w:val="FigureCaption"/>
        <w:jc w:val="left"/>
        <w:rPr>
          <w:sz w:val="20"/>
          <w:szCs w:val="20"/>
          <w:lang w:val="en-DE"/>
        </w:rPr>
      </w:pPr>
      <w:r>
        <w:rPr>
          <w:sz w:val="20"/>
          <w:szCs w:val="20"/>
          <w:lang w:val="en-DE"/>
        </w:rPr>
        <w:t xml:space="preserve">[19] </w:t>
      </w:r>
      <w:r w:rsidRPr="00CC3769">
        <w:rPr>
          <w:sz w:val="20"/>
          <w:szCs w:val="20"/>
          <w:lang w:val="en-DE"/>
        </w:rPr>
        <w:t>ESP8266 Web Server with Arduino IDE</w:t>
      </w:r>
    </w:p>
    <w:p w14:paraId="224CBD3D" w14:textId="2348FD51" w:rsidR="00CC3769" w:rsidRDefault="00CC3769" w:rsidP="00CC3769">
      <w:pPr>
        <w:pStyle w:val="FigureCaption"/>
        <w:jc w:val="left"/>
        <w:rPr>
          <w:rStyle w:val="Hyperlink"/>
          <w:sz w:val="20"/>
          <w:szCs w:val="20"/>
        </w:rPr>
      </w:pPr>
      <w:r>
        <w:rPr>
          <w:sz w:val="20"/>
          <w:szCs w:val="20"/>
          <w:lang w:val="en-DE"/>
        </w:rPr>
        <w:t xml:space="preserve">Available: </w:t>
      </w:r>
      <w:hyperlink r:id="rId46" w:history="1">
        <w:r w:rsidRPr="00F40A1E">
          <w:rPr>
            <w:rStyle w:val="Hyperlink"/>
            <w:sz w:val="20"/>
            <w:szCs w:val="20"/>
          </w:rPr>
          <w:t>https://randomnerdtutorials.com/esp8266-web-server-with-arduino-ide/</w:t>
        </w:r>
      </w:hyperlink>
    </w:p>
    <w:p w14:paraId="5960CD33" w14:textId="6A1E01BD" w:rsidR="00CC3769" w:rsidRDefault="00CC3769" w:rsidP="00CC3769">
      <w:pPr>
        <w:pStyle w:val="FigureCaption"/>
        <w:jc w:val="left"/>
        <w:rPr>
          <w:rStyle w:val="Hyperlink"/>
          <w:sz w:val="20"/>
          <w:szCs w:val="20"/>
        </w:rPr>
      </w:pPr>
    </w:p>
    <w:p w14:paraId="1C35A12E" w14:textId="4AF9C548" w:rsidR="00CC3769" w:rsidRDefault="00CC3769" w:rsidP="00CC3769">
      <w:pPr>
        <w:pStyle w:val="FigureCaption"/>
        <w:jc w:val="left"/>
        <w:rPr>
          <w:color w:val="0000FF"/>
          <w:sz w:val="20"/>
          <w:szCs w:val="20"/>
          <w:u w:val="single"/>
        </w:rPr>
      </w:pPr>
      <w:r>
        <w:rPr>
          <w:sz w:val="20"/>
          <w:szCs w:val="20"/>
          <w:lang w:val="en-DE"/>
        </w:rPr>
        <w:t xml:space="preserve">[20] URL: </w:t>
      </w:r>
      <w:hyperlink r:id="rId47" w:history="1">
        <w:r w:rsidRPr="00F40A1E">
          <w:rPr>
            <w:rStyle w:val="Hyperlink"/>
            <w:sz w:val="20"/>
            <w:szCs w:val="20"/>
          </w:rPr>
          <w:t>https://randomnerdtutorials.com/esp8266-web-server/</w:t>
        </w:r>
      </w:hyperlink>
    </w:p>
    <w:p w14:paraId="6B12494C" w14:textId="15721AAA" w:rsidR="00CC3769" w:rsidRDefault="00CC3769" w:rsidP="00CC3769">
      <w:pPr>
        <w:pStyle w:val="FigureCaption"/>
        <w:jc w:val="left"/>
        <w:rPr>
          <w:color w:val="0000FF"/>
          <w:sz w:val="20"/>
          <w:szCs w:val="20"/>
          <w:u w:val="single"/>
        </w:rPr>
      </w:pPr>
    </w:p>
    <w:p w14:paraId="5575AA52" w14:textId="6CE98F03" w:rsidR="00CC3769" w:rsidRDefault="00CC3769" w:rsidP="00CC3769">
      <w:pPr>
        <w:pStyle w:val="FigureCaption"/>
        <w:jc w:val="left"/>
        <w:rPr>
          <w:sz w:val="20"/>
          <w:szCs w:val="20"/>
          <w:lang w:val="en-DE"/>
        </w:rPr>
      </w:pPr>
      <w:r>
        <w:rPr>
          <w:sz w:val="20"/>
          <w:szCs w:val="20"/>
          <w:lang w:val="en-DE"/>
        </w:rPr>
        <w:t xml:space="preserve">[21] </w:t>
      </w:r>
      <w:r w:rsidRPr="00CC3769">
        <w:rPr>
          <w:sz w:val="20"/>
          <w:szCs w:val="20"/>
          <w:lang w:val="en-DE"/>
        </w:rPr>
        <w:t>How to us</w:t>
      </w:r>
      <w:r>
        <w:rPr>
          <w:sz w:val="20"/>
          <w:szCs w:val="20"/>
          <w:lang w:val="en-DE"/>
        </w:rPr>
        <w:t xml:space="preserve">e </w:t>
      </w:r>
      <w:proofErr w:type="spellStart"/>
      <w:r>
        <w:rPr>
          <w:sz w:val="20"/>
          <w:szCs w:val="20"/>
          <w:lang w:val="en-DE"/>
        </w:rPr>
        <w:t>ArduinoJson</w:t>
      </w:r>
      <w:proofErr w:type="spellEnd"/>
      <w:r>
        <w:rPr>
          <w:sz w:val="20"/>
          <w:szCs w:val="20"/>
          <w:lang w:val="en-DE"/>
        </w:rPr>
        <w:t xml:space="preserve"> with </w:t>
      </w:r>
      <w:proofErr w:type="spellStart"/>
      <w:r>
        <w:rPr>
          <w:sz w:val="20"/>
          <w:szCs w:val="20"/>
          <w:lang w:val="en-DE"/>
        </w:rPr>
        <w:t>PubSubClient</w:t>
      </w:r>
      <w:proofErr w:type="spellEnd"/>
    </w:p>
    <w:p w14:paraId="57206624" w14:textId="2036B062" w:rsidR="00CC3769" w:rsidRDefault="00CC3769" w:rsidP="00CC3769">
      <w:pPr>
        <w:pStyle w:val="FigureCaption"/>
        <w:jc w:val="left"/>
        <w:rPr>
          <w:sz w:val="20"/>
          <w:szCs w:val="20"/>
        </w:rPr>
      </w:pPr>
      <w:r>
        <w:rPr>
          <w:sz w:val="20"/>
          <w:szCs w:val="20"/>
          <w:lang w:val="en-DE"/>
        </w:rPr>
        <w:t xml:space="preserve">Available: </w:t>
      </w:r>
      <w:hyperlink r:id="rId48" w:history="1">
        <w:r w:rsidRPr="00CC3769">
          <w:rPr>
            <w:color w:val="0000FF"/>
            <w:sz w:val="20"/>
            <w:szCs w:val="20"/>
            <w:u w:val="single"/>
          </w:rPr>
          <w:t>https://arduinojson.org/v6/how-to/use-arduinojson-with-pubsubclient/</w:t>
        </w:r>
      </w:hyperlink>
    </w:p>
    <w:p w14:paraId="6D195BFE" w14:textId="78FB4FA8" w:rsidR="00CC3769" w:rsidRDefault="00CC3769" w:rsidP="00CC3769">
      <w:pPr>
        <w:pStyle w:val="FigureCaption"/>
        <w:jc w:val="left"/>
        <w:rPr>
          <w:sz w:val="20"/>
          <w:szCs w:val="20"/>
        </w:rPr>
      </w:pPr>
    </w:p>
    <w:p w14:paraId="5C2BE806" w14:textId="05F8A497" w:rsidR="00CC3769" w:rsidRDefault="00CC3769" w:rsidP="00CC3769">
      <w:pPr>
        <w:pStyle w:val="FigureCaption"/>
        <w:jc w:val="left"/>
        <w:rPr>
          <w:sz w:val="20"/>
          <w:szCs w:val="20"/>
        </w:rPr>
      </w:pPr>
      <w:r>
        <w:rPr>
          <w:sz w:val="20"/>
          <w:szCs w:val="20"/>
          <w:lang w:val="en-DE"/>
        </w:rPr>
        <w:t xml:space="preserve">[22] URL: </w:t>
      </w:r>
      <w:hyperlink r:id="rId49" w:history="1">
        <w:r w:rsidRPr="00CC3769">
          <w:rPr>
            <w:color w:val="0000FF"/>
            <w:sz w:val="20"/>
            <w:szCs w:val="20"/>
            <w:u w:val="single"/>
          </w:rPr>
          <w:t>https://tttapa.github.io/ESP8266/Chap10%20-%20Simple%20Web%20Server.html</w:t>
        </w:r>
      </w:hyperlink>
    </w:p>
    <w:p w14:paraId="2ECEDD05" w14:textId="5FC65E77" w:rsidR="00CC3769" w:rsidRDefault="00CC3769" w:rsidP="00CC3769">
      <w:pPr>
        <w:pStyle w:val="FigureCaption"/>
        <w:jc w:val="left"/>
        <w:rPr>
          <w:sz w:val="20"/>
          <w:szCs w:val="20"/>
        </w:rPr>
      </w:pPr>
    </w:p>
    <w:p w14:paraId="5822E361" w14:textId="49C713EA" w:rsidR="00CC3769" w:rsidRDefault="00CC3769" w:rsidP="00CC3769">
      <w:pPr>
        <w:pStyle w:val="FigureCaption"/>
        <w:jc w:val="left"/>
        <w:rPr>
          <w:sz w:val="20"/>
          <w:szCs w:val="20"/>
          <w:lang w:val="en-DE"/>
        </w:rPr>
      </w:pPr>
      <w:r>
        <w:rPr>
          <w:sz w:val="20"/>
          <w:szCs w:val="20"/>
          <w:lang w:val="en-DE"/>
        </w:rPr>
        <w:t xml:space="preserve">[23] </w:t>
      </w:r>
      <w:r w:rsidRPr="00CC3769">
        <w:rPr>
          <w:sz w:val="20"/>
          <w:szCs w:val="20"/>
          <w:lang w:val="en-DE"/>
        </w:rPr>
        <w:t>ESP32 Access point (AP) and Station web server with HTML using Arduino IDE</w:t>
      </w:r>
      <w:r>
        <w:rPr>
          <w:sz w:val="20"/>
          <w:szCs w:val="20"/>
          <w:lang w:val="en-DE"/>
        </w:rPr>
        <w:t xml:space="preserve"> </w:t>
      </w:r>
    </w:p>
    <w:p w14:paraId="7553D810" w14:textId="6D9EB4FA" w:rsidR="00CC3769" w:rsidRDefault="00CC3769" w:rsidP="00CC3769">
      <w:pPr>
        <w:pStyle w:val="FigureCaption"/>
        <w:jc w:val="left"/>
        <w:rPr>
          <w:color w:val="0000FF"/>
          <w:sz w:val="20"/>
          <w:szCs w:val="20"/>
          <w:u w:val="single"/>
        </w:rPr>
      </w:pPr>
      <w:r>
        <w:rPr>
          <w:sz w:val="20"/>
          <w:szCs w:val="20"/>
          <w:lang w:val="en-DE"/>
        </w:rPr>
        <w:t xml:space="preserve">Available: </w:t>
      </w:r>
      <w:hyperlink r:id="rId50" w:history="1">
        <w:r w:rsidRPr="00CC3769">
          <w:rPr>
            <w:color w:val="0000FF"/>
            <w:sz w:val="20"/>
            <w:szCs w:val="20"/>
            <w:u w:val="single"/>
          </w:rPr>
          <w:t>https://circuits4you.com/2018/11/21/esp32-access-point-station-ap-html-web-server-arduino/</w:t>
        </w:r>
      </w:hyperlink>
    </w:p>
    <w:p w14:paraId="7C91C404" w14:textId="0B363E00" w:rsidR="00CC3769" w:rsidRDefault="00CC3769" w:rsidP="00CC3769">
      <w:pPr>
        <w:pStyle w:val="FigureCaption"/>
        <w:jc w:val="left"/>
        <w:rPr>
          <w:color w:val="0000FF"/>
          <w:sz w:val="20"/>
          <w:szCs w:val="20"/>
          <w:u w:val="single"/>
        </w:rPr>
      </w:pPr>
    </w:p>
    <w:p w14:paraId="3AF53A13" w14:textId="1E434357" w:rsidR="00CC3769" w:rsidRDefault="00CC3769" w:rsidP="00CC3769">
      <w:pPr>
        <w:pStyle w:val="FigureCaption"/>
        <w:ind w:left="202" w:hanging="202"/>
        <w:jc w:val="left"/>
        <w:rPr>
          <w:sz w:val="20"/>
          <w:szCs w:val="20"/>
          <w:lang w:val="en-DE"/>
        </w:rPr>
      </w:pPr>
      <w:r>
        <w:rPr>
          <w:sz w:val="20"/>
          <w:szCs w:val="20"/>
          <w:lang w:val="en-DE"/>
        </w:rPr>
        <w:t xml:space="preserve">[24] </w:t>
      </w:r>
      <w:r w:rsidRPr="00CC3769">
        <w:rPr>
          <w:sz w:val="20"/>
          <w:szCs w:val="20"/>
          <w:lang w:val="en-DE"/>
        </w:rPr>
        <w:t>ESP8266 Web Server AP (Access Point)</w:t>
      </w:r>
      <w:r>
        <w:rPr>
          <w:sz w:val="20"/>
          <w:szCs w:val="20"/>
          <w:lang w:val="en-DE"/>
        </w:rPr>
        <w:t xml:space="preserve"> </w:t>
      </w:r>
    </w:p>
    <w:p w14:paraId="157B2073" w14:textId="6CD538AA" w:rsidR="00CC3769" w:rsidRDefault="00CC3769" w:rsidP="00CC3769">
      <w:pPr>
        <w:pStyle w:val="FigureCaption"/>
        <w:ind w:left="202" w:hanging="202"/>
        <w:jc w:val="left"/>
        <w:rPr>
          <w:color w:val="0000FF"/>
          <w:sz w:val="20"/>
          <w:szCs w:val="20"/>
          <w:u w:val="single"/>
        </w:rPr>
      </w:pPr>
      <w:r>
        <w:rPr>
          <w:sz w:val="20"/>
          <w:szCs w:val="20"/>
          <w:lang w:val="en-DE"/>
        </w:rPr>
        <w:t xml:space="preserve">Available: </w:t>
      </w:r>
      <w:hyperlink r:id="rId51" w:history="1">
        <w:r w:rsidR="00493EA2" w:rsidRPr="00F40A1E">
          <w:rPr>
            <w:rStyle w:val="Hyperlink"/>
            <w:sz w:val="20"/>
            <w:szCs w:val="20"/>
          </w:rPr>
          <w:t>https://circuits4you.com/2016/12/16/esp8266-web-server-ap/</w:t>
        </w:r>
      </w:hyperlink>
    </w:p>
    <w:p w14:paraId="4AEBC7FF" w14:textId="66F01BE4" w:rsidR="00493EA2" w:rsidRDefault="00493EA2" w:rsidP="00CC3769">
      <w:pPr>
        <w:pStyle w:val="FigureCaption"/>
        <w:ind w:left="202" w:hanging="202"/>
        <w:jc w:val="left"/>
        <w:rPr>
          <w:color w:val="0000FF"/>
          <w:sz w:val="20"/>
          <w:szCs w:val="20"/>
          <w:u w:val="single"/>
        </w:rPr>
      </w:pPr>
    </w:p>
    <w:p w14:paraId="55ACC84C" w14:textId="68284BA2" w:rsidR="00493EA2" w:rsidRDefault="00493EA2" w:rsidP="00493EA2">
      <w:pPr>
        <w:pStyle w:val="FigureCaption"/>
        <w:ind w:left="202" w:hanging="202"/>
        <w:jc w:val="left"/>
        <w:rPr>
          <w:sz w:val="20"/>
          <w:szCs w:val="20"/>
        </w:rPr>
      </w:pPr>
      <w:r>
        <w:rPr>
          <w:sz w:val="20"/>
          <w:szCs w:val="20"/>
          <w:lang w:val="en-DE"/>
        </w:rPr>
        <w:t xml:space="preserve">[25] URL: </w:t>
      </w:r>
      <w:hyperlink r:id="rId52" w:history="1">
        <w:r w:rsidRPr="00493EA2">
          <w:rPr>
            <w:color w:val="0000FF"/>
            <w:sz w:val="20"/>
            <w:szCs w:val="20"/>
            <w:u w:val="single"/>
          </w:rPr>
          <w:t>https://circuits4you.com/2016/12/16/esp8266-web-server-html/</w:t>
        </w:r>
      </w:hyperlink>
    </w:p>
    <w:p w14:paraId="6CEA8035" w14:textId="5E484A1C" w:rsidR="00493EA2" w:rsidRDefault="00493EA2" w:rsidP="00493EA2">
      <w:pPr>
        <w:pStyle w:val="FigureCaption"/>
        <w:ind w:left="202" w:hanging="202"/>
        <w:jc w:val="left"/>
        <w:rPr>
          <w:sz w:val="20"/>
          <w:szCs w:val="20"/>
          <w:lang w:val="en-DE"/>
        </w:rPr>
      </w:pPr>
    </w:p>
    <w:p w14:paraId="164FF907" w14:textId="79D2F59B" w:rsidR="00493EA2" w:rsidRDefault="00493EA2" w:rsidP="00493EA2">
      <w:pPr>
        <w:pStyle w:val="FigureCaption"/>
        <w:ind w:left="202" w:hanging="202"/>
        <w:jc w:val="left"/>
        <w:rPr>
          <w:sz w:val="20"/>
          <w:szCs w:val="20"/>
        </w:rPr>
      </w:pPr>
      <w:r>
        <w:rPr>
          <w:sz w:val="20"/>
          <w:szCs w:val="20"/>
          <w:lang w:val="en-DE"/>
        </w:rPr>
        <w:t xml:space="preserve">[26] URL: </w:t>
      </w:r>
      <w:hyperlink r:id="rId53" w:history="1">
        <w:r w:rsidRPr="00493EA2">
          <w:rPr>
            <w:color w:val="0000FF"/>
            <w:sz w:val="20"/>
            <w:szCs w:val="20"/>
            <w:u w:val="single"/>
          </w:rPr>
          <w:t>https://arduinojson.org/v6/api/jsondocument/</w:t>
        </w:r>
      </w:hyperlink>
    </w:p>
    <w:p w14:paraId="2D2534D8" w14:textId="0436F4D9" w:rsidR="00493EA2" w:rsidRDefault="00493EA2" w:rsidP="00493EA2">
      <w:pPr>
        <w:pStyle w:val="FigureCaption"/>
        <w:ind w:left="202" w:hanging="202"/>
        <w:jc w:val="left"/>
        <w:rPr>
          <w:sz w:val="20"/>
          <w:szCs w:val="20"/>
        </w:rPr>
      </w:pPr>
    </w:p>
    <w:p w14:paraId="4B5BE466" w14:textId="42819501" w:rsidR="00493EA2" w:rsidRDefault="00493EA2" w:rsidP="00493EA2">
      <w:pPr>
        <w:pStyle w:val="FigureCaption"/>
        <w:ind w:left="202" w:hanging="202"/>
        <w:jc w:val="left"/>
        <w:rPr>
          <w:sz w:val="20"/>
          <w:szCs w:val="20"/>
          <w:lang w:val="en-DE"/>
        </w:rPr>
      </w:pPr>
      <w:r>
        <w:rPr>
          <w:sz w:val="20"/>
          <w:szCs w:val="20"/>
          <w:lang w:val="en-DE"/>
        </w:rPr>
        <w:t xml:space="preserve">[27] </w:t>
      </w:r>
      <w:proofErr w:type="spellStart"/>
      <w:r>
        <w:rPr>
          <w:sz w:val="20"/>
          <w:szCs w:val="20"/>
          <w:lang w:val="en-DE"/>
        </w:rPr>
        <w:t>Dy</w:t>
      </w:r>
      <w:r w:rsidRPr="00493EA2">
        <w:rPr>
          <w:sz w:val="20"/>
          <w:szCs w:val="20"/>
          <w:lang w:val="en-DE"/>
        </w:rPr>
        <w:t>namicJsonDocument</w:t>
      </w:r>
      <w:proofErr w:type="spellEnd"/>
      <w:r>
        <w:rPr>
          <w:sz w:val="20"/>
          <w:szCs w:val="20"/>
          <w:lang w:val="en-DE"/>
        </w:rPr>
        <w:t xml:space="preserve">. Available: </w:t>
      </w:r>
      <w:hyperlink r:id="rId54" w:history="1">
        <w:r w:rsidRPr="00F40A1E">
          <w:rPr>
            <w:rStyle w:val="Hyperlink"/>
            <w:sz w:val="20"/>
            <w:szCs w:val="20"/>
          </w:rPr>
          <w:t>https://arduinojson.org/v6/api/dynamicjsondocument/</w:t>
        </w:r>
      </w:hyperlink>
      <w:r>
        <w:rPr>
          <w:sz w:val="20"/>
          <w:szCs w:val="20"/>
          <w:lang w:val="en-DE"/>
        </w:rPr>
        <w:t xml:space="preserve"> </w:t>
      </w:r>
    </w:p>
    <w:p w14:paraId="003E2913" w14:textId="033EC6C0" w:rsidR="00493EA2" w:rsidRDefault="00493EA2" w:rsidP="00493EA2">
      <w:pPr>
        <w:pStyle w:val="FigureCaption"/>
        <w:ind w:left="202" w:hanging="202"/>
        <w:jc w:val="left"/>
        <w:rPr>
          <w:sz w:val="20"/>
          <w:szCs w:val="20"/>
          <w:lang w:val="en-DE"/>
        </w:rPr>
      </w:pPr>
    </w:p>
    <w:p w14:paraId="1A5B59D1" w14:textId="2C3C0433" w:rsidR="00493EA2" w:rsidRDefault="00493EA2" w:rsidP="00493EA2">
      <w:pPr>
        <w:pStyle w:val="FigureCaption"/>
        <w:ind w:left="202" w:hanging="202"/>
        <w:jc w:val="left"/>
        <w:rPr>
          <w:sz w:val="20"/>
          <w:szCs w:val="20"/>
        </w:rPr>
      </w:pPr>
      <w:r>
        <w:rPr>
          <w:sz w:val="20"/>
          <w:szCs w:val="20"/>
          <w:lang w:val="en-DE"/>
        </w:rPr>
        <w:t xml:space="preserve">[28] URL: </w:t>
      </w:r>
      <w:hyperlink r:id="rId55" w:history="1">
        <w:r w:rsidRPr="00493EA2">
          <w:rPr>
            <w:color w:val="0000FF"/>
            <w:sz w:val="20"/>
            <w:szCs w:val="20"/>
            <w:u w:val="single"/>
          </w:rPr>
          <w:t>https://github.com/Nithinshah/ESP8266-HTML-WiFi-Manager</w:t>
        </w:r>
      </w:hyperlink>
    </w:p>
    <w:p w14:paraId="1579E28F" w14:textId="33A21E55" w:rsidR="00493EA2" w:rsidRDefault="00493EA2" w:rsidP="00493EA2">
      <w:pPr>
        <w:pStyle w:val="FigureCaption"/>
        <w:ind w:left="202" w:hanging="202"/>
        <w:jc w:val="left"/>
        <w:rPr>
          <w:sz w:val="20"/>
          <w:szCs w:val="20"/>
        </w:rPr>
      </w:pPr>
    </w:p>
    <w:p w14:paraId="6D726424" w14:textId="125E1FE3" w:rsidR="00493EA2" w:rsidRDefault="00493EA2" w:rsidP="00493EA2">
      <w:pPr>
        <w:pStyle w:val="FigureCaption"/>
        <w:ind w:left="202" w:hanging="202"/>
        <w:jc w:val="left"/>
        <w:rPr>
          <w:sz w:val="20"/>
          <w:szCs w:val="20"/>
        </w:rPr>
      </w:pPr>
      <w:r>
        <w:rPr>
          <w:sz w:val="20"/>
          <w:szCs w:val="20"/>
          <w:lang w:val="en-DE"/>
        </w:rPr>
        <w:t xml:space="preserve">[29] URL: </w:t>
      </w:r>
      <w:hyperlink r:id="rId56" w:history="1">
        <w:r w:rsidRPr="00493EA2">
          <w:rPr>
            <w:color w:val="0000FF"/>
            <w:sz w:val="20"/>
            <w:szCs w:val="20"/>
            <w:u w:val="single"/>
          </w:rPr>
          <w:t>https://github.com/esp8266/Arduino</w:t>
        </w:r>
      </w:hyperlink>
    </w:p>
    <w:p w14:paraId="3FFA0C06" w14:textId="7BD41D2F" w:rsidR="00493EA2" w:rsidRDefault="00493EA2" w:rsidP="00493EA2">
      <w:pPr>
        <w:pStyle w:val="FigureCaption"/>
        <w:ind w:left="202" w:hanging="202"/>
        <w:jc w:val="left"/>
        <w:rPr>
          <w:sz w:val="20"/>
          <w:szCs w:val="20"/>
        </w:rPr>
      </w:pPr>
    </w:p>
    <w:p w14:paraId="13709D1F" w14:textId="280F19A1" w:rsidR="00493EA2" w:rsidRDefault="00493EA2" w:rsidP="00493EA2">
      <w:pPr>
        <w:pStyle w:val="FigureCaption"/>
        <w:ind w:left="202" w:hanging="202"/>
        <w:jc w:val="left"/>
        <w:rPr>
          <w:color w:val="0000FF"/>
          <w:sz w:val="20"/>
          <w:szCs w:val="20"/>
          <w:u w:val="single"/>
        </w:rPr>
      </w:pPr>
      <w:r>
        <w:rPr>
          <w:sz w:val="20"/>
          <w:szCs w:val="20"/>
          <w:lang w:val="en-DE"/>
        </w:rPr>
        <w:t xml:space="preserve">[30] URL: </w:t>
      </w:r>
      <w:hyperlink r:id="rId57" w:history="1">
        <w:r w:rsidRPr="00493EA2">
          <w:rPr>
            <w:color w:val="0000FF"/>
            <w:sz w:val="20"/>
            <w:szCs w:val="20"/>
            <w:u w:val="single"/>
          </w:rPr>
          <w:t>https://github.com/wemos/D1_mini_Examples/blob/master/ examples/01.Basics/</w:t>
        </w:r>
        <w:proofErr w:type="spellStart"/>
        <w:r w:rsidRPr="00493EA2">
          <w:rPr>
            <w:color w:val="0000FF"/>
            <w:sz w:val="20"/>
            <w:szCs w:val="20"/>
            <w:u w:val="single"/>
          </w:rPr>
          <w:t>ReadAnalogVoltage</w:t>
        </w:r>
        <w:proofErr w:type="spellEnd"/>
        <w:r w:rsidRPr="00493EA2">
          <w:rPr>
            <w:color w:val="0000FF"/>
            <w:sz w:val="20"/>
            <w:szCs w:val="20"/>
            <w:u w:val="single"/>
          </w:rPr>
          <w:t>/</w:t>
        </w:r>
        <w:proofErr w:type="spellStart"/>
        <w:r w:rsidRPr="00493EA2">
          <w:rPr>
            <w:color w:val="0000FF"/>
            <w:sz w:val="20"/>
            <w:szCs w:val="20"/>
            <w:u w:val="single"/>
          </w:rPr>
          <w:t>ReadAnalogVoltage.ino</w:t>
        </w:r>
        <w:proofErr w:type="spellEnd"/>
      </w:hyperlink>
    </w:p>
    <w:p w14:paraId="66570C67" w14:textId="49E4E31E" w:rsidR="00493EA2" w:rsidRDefault="00493EA2" w:rsidP="00493EA2">
      <w:pPr>
        <w:pStyle w:val="FigureCaption"/>
        <w:ind w:left="202" w:hanging="202"/>
        <w:jc w:val="left"/>
        <w:rPr>
          <w:color w:val="0000FF"/>
          <w:sz w:val="20"/>
          <w:szCs w:val="20"/>
          <w:u w:val="single"/>
        </w:rPr>
      </w:pPr>
    </w:p>
    <w:p w14:paraId="6CE9D61B" w14:textId="3A3402E4" w:rsidR="00493EA2" w:rsidRDefault="00493EA2" w:rsidP="00493EA2">
      <w:pPr>
        <w:pStyle w:val="FigureCaption"/>
        <w:ind w:left="202" w:hanging="202"/>
        <w:jc w:val="left"/>
        <w:rPr>
          <w:color w:val="0000FF"/>
          <w:sz w:val="20"/>
          <w:szCs w:val="20"/>
          <w:u w:val="single"/>
        </w:rPr>
      </w:pPr>
      <w:r>
        <w:rPr>
          <w:sz w:val="20"/>
          <w:szCs w:val="20"/>
          <w:lang w:val="en-DE"/>
        </w:rPr>
        <w:t>[31] URL:</w:t>
      </w:r>
      <w:r w:rsidRPr="00493EA2">
        <w:rPr>
          <w:color w:val="0000FF"/>
          <w:sz w:val="20"/>
          <w:szCs w:val="20"/>
          <w:u w:val="single"/>
        </w:rPr>
        <w:t xml:space="preserve"> </w:t>
      </w:r>
      <w:hyperlink r:id="rId58" w:history="1">
        <w:r w:rsidRPr="00493EA2">
          <w:rPr>
            <w:color w:val="0000FF"/>
            <w:sz w:val="20"/>
            <w:szCs w:val="20"/>
            <w:u w:val="single"/>
          </w:rPr>
          <w:t>https://github.com/tzapu/WiFiManager/issues/65</w:t>
        </w:r>
      </w:hyperlink>
    </w:p>
    <w:p w14:paraId="785FAF4E" w14:textId="1D6E2D37" w:rsidR="00493EA2" w:rsidRDefault="00493EA2" w:rsidP="00493EA2">
      <w:pPr>
        <w:pStyle w:val="FigureCaption"/>
        <w:ind w:left="202" w:hanging="202"/>
        <w:jc w:val="left"/>
        <w:rPr>
          <w:sz w:val="20"/>
          <w:szCs w:val="20"/>
        </w:rPr>
      </w:pPr>
    </w:p>
    <w:p w14:paraId="26C96B47" w14:textId="11D00248" w:rsidR="00493EA2" w:rsidRDefault="00493EA2" w:rsidP="00493EA2">
      <w:pPr>
        <w:pStyle w:val="FigureCaption"/>
        <w:ind w:left="202" w:hanging="202"/>
        <w:jc w:val="left"/>
        <w:rPr>
          <w:sz w:val="20"/>
          <w:szCs w:val="20"/>
        </w:rPr>
      </w:pPr>
      <w:r>
        <w:rPr>
          <w:sz w:val="20"/>
          <w:szCs w:val="20"/>
          <w:lang w:val="en-DE"/>
        </w:rPr>
        <w:t xml:space="preserve">[32] URL: </w:t>
      </w:r>
      <w:hyperlink r:id="rId59" w:history="1">
        <w:r w:rsidRPr="00493EA2">
          <w:rPr>
            <w:color w:val="0000FF"/>
            <w:sz w:val="20"/>
            <w:szCs w:val="20"/>
            <w:u w:val="single"/>
          </w:rPr>
          <w:t>https://github.com/tzapu/WiFiManager</w:t>
        </w:r>
      </w:hyperlink>
    </w:p>
    <w:p w14:paraId="73F439BA" w14:textId="12F6057C" w:rsidR="00D65277" w:rsidRDefault="00D65277" w:rsidP="00493EA2">
      <w:pPr>
        <w:pStyle w:val="FigureCaption"/>
        <w:ind w:left="202" w:hanging="202"/>
        <w:jc w:val="left"/>
        <w:rPr>
          <w:sz w:val="20"/>
          <w:szCs w:val="20"/>
        </w:rPr>
      </w:pPr>
    </w:p>
    <w:p w14:paraId="4647349B" w14:textId="28F68643" w:rsidR="00D65277" w:rsidRDefault="00D65277" w:rsidP="00493EA2">
      <w:pPr>
        <w:pStyle w:val="FigureCaption"/>
        <w:ind w:left="202" w:hanging="202"/>
        <w:jc w:val="left"/>
        <w:rPr>
          <w:sz w:val="20"/>
          <w:szCs w:val="20"/>
        </w:rPr>
      </w:pPr>
      <w:r>
        <w:rPr>
          <w:sz w:val="20"/>
          <w:szCs w:val="20"/>
          <w:lang w:val="en-DE"/>
        </w:rPr>
        <w:t xml:space="preserve">[33] </w:t>
      </w:r>
      <w:proofErr w:type="spellStart"/>
      <w:r w:rsidRPr="00D65277">
        <w:rPr>
          <w:sz w:val="20"/>
          <w:szCs w:val="20"/>
          <w:lang w:val="en-DE"/>
        </w:rPr>
        <w:t>WiFiManager</w:t>
      </w:r>
      <w:proofErr w:type="spellEnd"/>
      <w:r w:rsidRPr="00D65277">
        <w:rPr>
          <w:sz w:val="20"/>
          <w:szCs w:val="20"/>
          <w:lang w:val="en-DE"/>
        </w:rPr>
        <w:t xml:space="preserve"> ESP8266 </w:t>
      </w:r>
      <w:proofErr w:type="spellStart"/>
      <w:r w:rsidRPr="00D65277">
        <w:rPr>
          <w:sz w:val="20"/>
          <w:szCs w:val="20"/>
          <w:lang w:val="en-DE"/>
        </w:rPr>
        <w:t>WiFi</w:t>
      </w:r>
      <w:proofErr w:type="spellEnd"/>
      <w:r w:rsidRPr="00D65277">
        <w:rPr>
          <w:sz w:val="20"/>
          <w:szCs w:val="20"/>
          <w:lang w:val="en-DE"/>
        </w:rPr>
        <w:t xml:space="preserve"> connection manager library (Arduino IDE)</w:t>
      </w:r>
      <w:r w:rsidR="006F7805">
        <w:rPr>
          <w:sz w:val="20"/>
          <w:szCs w:val="20"/>
          <w:lang w:val="en-DE"/>
        </w:rPr>
        <w:t xml:space="preserve">, </w:t>
      </w:r>
      <w:r>
        <w:rPr>
          <w:sz w:val="20"/>
          <w:szCs w:val="20"/>
          <w:lang w:val="en-DE"/>
        </w:rPr>
        <w:t xml:space="preserve">Available: </w:t>
      </w:r>
      <w:hyperlink r:id="rId60" w:history="1">
        <w:r w:rsidRPr="00D65277">
          <w:rPr>
            <w:color w:val="0000FF"/>
            <w:sz w:val="20"/>
            <w:szCs w:val="20"/>
            <w:u w:val="single"/>
          </w:rPr>
          <w:t>https://tzapu.com/esp8266-wifi-connection-manager-library-arduino-ide/</w:t>
        </w:r>
      </w:hyperlink>
    </w:p>
    <w:p w14:paraId="1311B666" w14:textId="0DA590CF" w:rsidR="00D65277" w:rsidRDefault="00D65277" w:rsidP="00493EA2">
      <w:pPr>
        <w:pStyle w:val="FigureCaption"/>
        <w:ind w:left="202" w:hanging="202"/>
        <w:jc w:val="left"/>
        <w:rPr>
          <w:sz w:val="20"/>
          <w:szCs w:val="20"/>
        </w:rPr>
      </w:pPr>
    </w:p>
    <w:p w14:paraId="23B1162A" w14:textId="6A768F9C" w:rsidR="00D65277" w:rsidRDefault="00D65277" w:rsidP="00493EA2">
      <w:pPr>
        <w:pStyle w:val="FigureCaption"/>
        <w:ind w:left="202" w:hanging="202"/>
        <w:jc w:val="left"/>
        <w:rPr>
          <w:sz w:val="20"/>
          <w:szCs w:val="20"/>
          <w:lang w:val="en-DE"/>
        </w:rPr>
      </w:pPr>
      <w:r>
        <w:rPr>
          <w:sz w:val="20"/>
          <w:szCs w:val="20"/>
          <w:lang w:val="en-DE"/>
        </w:rPr>
        <w:t xml:space="preserve">[34] </w:t>
      </w:r>
      <w:proofErr w:type="spellStart"/>
      <w:r w:rsidRPr="00D65277">
        <w:rPr>
          <w:sz w:val="20"/>
          <w:szCs w:val="20"/>
          <w:lang w:val="en-DE"/>
        </w:rPr>
        <w:t>Sinohara</w:t>
      </w:r>
      <w:proofErr w:type="spellEnd"/>
      <w:r w:rsidRPr="00D65277">
        <w:rPr>
          <w:sz w:val="20"/>
          <w:szCs w:val="20"/>
          <w:lang w:val="en-DE"/>
        </w:rPr>
        <w:t xml:space="preserve">, </w:t>
      </w:r>
      <w:proofErr w:type="spellStart"/>
      <w:r w:rsidRPr="00D65277">
        <w:rPr>
          <w:sz w:val="20"/>
          <w:szCs w:val="20"/>
          <w:lang w:val="en-DE"/>
        </w:rPr>
        <w:t>Hisato</w:t>
      </w:r>
      <w:proofErr w:type="spellEnd"/>
      <w:r w:rsidRPr="00D65277">
        <w:rPr>
          <w:sz w:val="20"/>
          <w:szCs w:val="20"/>
          <w:lang w:val="en-DE"/>
        </w:rPr>
        <w:t>. "Las</w:t>
      </w:r>
      <w:r>
        <w:rPr>
          <w:sz w:val="20"/>
          <w:szCs w:val="20"/>
          <w:lang w:val="en-DE"/>
        </w:rPr>
        <w:t xml:space="preserve">er scribing system and method." </w:t>
      </w:r>
      <w:r w:rsidRPr="00D65277">
        <w:rPr>
          <w:sz w:val="20"/>
          <w:szCs w:val="20"/>
          <w:lang w:val="en-DE"/>
        </w:rPr>
        <w:t>U.S. Patent No. 4,861,964. 29 Aug. 1989.</w:t>
      </w:r>
    </w:p>
    <w:p w14:paraId="08FA559C" w14:textId="36C02851" w:rsidR="00D65277" w:rsidRDefault="00D65277" w:rsidP="00493EA2">
      <w:pPr>
        <w:pStyle w:val="FigureCaption"/>
        <w:ind w:left="202" w:hanging="202"/>
        <w:jc w:val="left"/>
        <w:rPr>
          <w:sz w:val="20"/>
          <w:szCs w:val="20"/>
          <w:lang w:val="en-DE"/>
        </w:rPr>
      </w:pPr>
    </w:p>
    <w:p w14:paraId="04D78365" w14:textId="4D475381" w:rsidR="00D65277" w:rsidRDefault="00D65277" w:rsidP="00D65277">
      <w:pPr>
        <w:pStyle w:val="FigureCaption"/>
        <w:jc w:val="left"/>
        <w:rPr>
          <w:sz w:val="20"/>
          <w:szCs w:val="20"/>
          <w:lang w:val="en-DE"/>
        </w:rPr>
      </w:pPr>
      <w:r>
        <w:rPr>
          <w:sz w:val="20"/>
          <w:szCs w:val="20"/>
          <w:lang w:val="en-DE"/>
        </w:rPr>
        <w:t xml:space="preserve">[35] </w:t>
      </w:r>
      <w:proofErr w:type="spellStart"/>
      <w:r w:rsidRPr="00D65277">
        <w:rPr>
          <w:sz w:val="20"/>
          <w:szCs w:val="20"/>
          <w:lang w:val="en-DE"/>
        </w:rPr>
        <w:t>Kovalchenko</w:t>
      </w:r>
      <w:proofErr w:type="spellEnd"/>
      <w:r w:rsidRPr="00D65277">
        <w:rPr>
          <w:sz w:val="20"/>
          <w:szCs w:val="20"/>
          <w:lang w:val="en-DE"/>
        </w:rPr>
        <w:t>, Andriy, et al. "The effect of laser surface texturing on transitions in lubrication regimes during unidirectional sliding contact." Tribology International 38.3 (2005): 219-225.</w:t>
      </w:r>
    </w:p>
    <w:p w14:paraId="445B5DF2" w14:textId="74CD7480" w:rsidR="00D65277" w:rsidRDefault="00D65277" w:rsidP="00D65277">
      <w:pPr>
        <w:pStyle w:val="FigureCaption"/>
        <w:jc w:val="left"/>
        <w:rPr>
          <w:sz w:val="20"/>
          <w:szCs w:val="20"/>
          <w:lang w:val="en-DE"/>
        </w:rPr>
      </w:pPr>
    </w:p>
    <w:p w14:paraId="08FB3CAD" w14:textId="0BC3E792" w:rsidR="00D65277" w:rsidRDefault="00D65277" w:rsidP="00D65277">
      <w:pPr>
        <w:pStyle w:val="FigureCaption"/>
        <w:jc w:val="left"/>
        <w:rPr>
          <w:sz w:val="20"/>
          <w:szCs w:val="20"/>
        </w:rPr>
      </w:pPr>
      <w:r>
        <w:rPr>
          <w:sz w:val="20"/>
          <w:szCs w:val="20"/>
          <w:lang w:val="en-DE"/>
        </w:rPr>
        <w:t xml:space="preserve">[36] URL: </w:t>
      </w:r>
      <w:r w:rsidR="006E2ED6">
        <w:rPr>
          <w:sz w:val="20"/>
          <w:szCs w:val="20"/>
          <w:lang w:val="en-DE"/>
        </w:rPr>
        <w:t xml:space="preserve">           </w:t>
      </w:r>
      <w:hyperlink r:id="rId61" w:history="1">
        <w:r w:rsidRPr="00D65277">
          <w:rPr>
            <w:color w:val="0000FF"/>
            <w:sz w:val="20"/>
            <w:szCs w:val="20"/>
            <w:u w:val="single"/>
          </w:rPr>
          <w:t>https://www.researchgate.net/publication/228343441_State_of_the_Art_in_Laser_Surface_Texturing</w:t>
        </w:r>
      </w:hyperlink>
    </w:p>
    <w:p w14:paraId="37E42614" w14:textId="6A6C6BAE" w:rsidR="00D65277" w:rsidRDefault="00D65277" w:rsidP="00D65277">
      <w:pPr>
        <w:pStyle w:val="FigureCaption"/>
        <w:jc w:val="left"/>
        <w:rPr>
          <w:sz w:val="20"/>
          <w:szCs w:val="20"/>
        </w:rPr>
      </w:pPr>
    </w:p>
    <w:p w14:paraId="5C6BEB72" w14:textId="6462F0B9" w:rsidR="00D65277" w:rsidRDefault="00D65277" w:rsidP="00D65277">
      <w:pPr>
        <w:pStyle w:val="FigureCaption"/>
        <w:jc w:val="left"/>
        <w:rPr>
          <w:sz w:val="20"/>
          <w:szCs w:val="20"/>
        </w:rPr>
      </w:pPr>
      <w:r>
        <w:rPr>
          <w:sz w:val="20"/>
          <w:szCs w:val="20"/>
          <w:lang w:val="en-DE"/>
        </w:rPr>
        <w:t xml:space="preserve">[37] URL: </w:t>
      </w:r>
      <w:hyperlink r:id="rId62" w:history="1">
        <w:r w:rsidRPr="00D65277">
          <w:rPr>
            <w:color w:val="0000FF"/>
            <w:sz w:val="20"/>
            <w:szCs w:val="20"/>
            <w:u w:val="single"/>
          </w:rPr>
          <w:t>https://forschung-sachsen-anhalt.de/incubator/flextronic-i8793</w:t>
        </w:r>
      </w:hyperlink>
    </w:p>
    <w:p w14:paraId="42B9D388" w14:textId="35332389" w:rsidR="00D65277" w:rsidRDefault="00D65277" w:rsidP="00D65277">
      <w:pPr>
        <w:pStyle w:val="FigureCaption"/>
        <w:jc w:val="left"/>
        <w:rPr>
          <w:sz w:val="20"/>
          <w:szCs w:val="20"/>
        </w:rPr>
      </w:pPr>
    </w:p>
    <w:p w14:paraId="05E706EE" w14:textId="64EA8B8E" w:rsidR="00D65277" w:rsidRDefault="00D65277" w:rsidP="00D65277">
      <w:pPr>
        <w:pStyle w:val="FigureCaption"/>
        <w:jc w:val="left"/>
        <w:rPr>
          <w:color w:val="0000FF"/>
          <w:sz w:val="20"/>
          <w:szCs w:val="20"/>
          <w:u w:val="single"/>
          <w:lang w:val="en-DE"/>
        </w:rPr>
      </w:pPr>
      <w:r>
        <w:rPr>
          <w:sz w:val="20"/>
          <w:szCs w:val="20"/>
          <w:lang w:val="en-DE"/>
        </w:rPr>
        <w:t xml:space="preserve">[38] URL: </w:t>
      </w:r>
      <w:hyperlink r:id="rId63" w:history="1">
        <w:r w:rsidRPr="00D65277">
          <w:rPr>
            <w:color w:val="0000FF"/>
            <w:sz w:val="20"/>
            <w:szCs w:val="20"/>
            <w:u w:val="single"/>
          </w:rPr>
          <w:t>https://data.stimulate.ovgu.de/f/8814c4249e704186a4fd/</w:t>
        </w:r>
      </w:hyperlink>
    </w:p>
    <w:p w14:paraId="14F8B70E" w14:textId="495CA4EE" w:rsidR="00D65277" w:rsidRDefault="00D65277" w:rsidP="00D65277">
      <w:pPr>
        <w:pStyle w:val="FigureCaption"/>
        <w:jc w:val="left"/>
        <w:rPr>
          <w:color w:val="0000FF"/>
          <w:sz w:val="20"/>
          <w:szCs w:val="20"/>
          <w:u w:val="single"/>
          <w:lang w:val="en-DE"/>
        </w:rPr>
      </w:pPr>
    </w:p>
    <w:p w14:paraId="6EBB2F86" w14:textId="1CC83A43" w:rsidR="00D65277" w:rsidRDefault="00D65277" w:rsidP="00D65277">
      <w:pPr>
        <w:pStyle w:val="FigureCaption"/>
        <w:jc w:val="left"/>
        <w:rPr>
          <w:sz w:val="20"/>
          <w:szCs w:val="20"/>
        </w:rPr>
      </w:pPr>
      <w:r w:rsidRPr="00D65277">
        <w:rPr>
          <w:sz w:val="20"/>
          <w:szCs w:val="20"/>
          <w:lang w:val="en-DE"/>
        </w:rPr>
        <w:t>[39]</w:t>
      </w:r>
      <w:r>
        <w:rPr>
          <w:sz w:val="20"/>
          <w:szCs w:val="20"/>
          <w:lang w:val="en-DE"/>
        </w:rPr>
        <w:t xml:space="preserve"> </w:t>
      </w:r>
      <w:proofErr w:type="spellStart"/>
      <w:r w:rsidRPr="00D65277">
        <w:rPr>
          <w:sz w:val="20"/>
          <w:szCs w:val="20"/>
          <w:lang w:val="en-DE"/>
        </w:rPr>
        <w:t>ProtoLaser</w:t>
      </w:r>
      <w:proofErr w:type="spellEnd"/>
      <w:r w:rsidRPr="00D65277">
        <w:rPr>
          <w:sz w:val="20"/>
          <w:szCs w:val="20"/>
          <w:lang w:val="en-DE"/>
        </w:rPr>
        <w:t xml:space="preserve"> U4User manual</w:t>
      </w:r>
      <w:r w:rsidR="006E2ED6">
        <w:rPr>
          <w:sz w:val="20"/>
          <w:szCs w:val="20"/>
          <w:lang w:val="en-DE"/>
        </w:rPr>
        <w:t xml:space="preserve">, </w:t>
      </w:r>
      <w:r>
        <w:rPr>
          <w:sz w:val="20"/>
          <w:szCs w:val="20"/>
          <w:lang w:val="en-DE"/>
        </w:rPr>
        <w:t xml:space="preserve">Available: </w:t>
      </w:r>
      <w:hyperlink r:id="rId64" w:history="1">
        <w:r w:rsidR="006E2ED6" w:rsidRPr="00F40A1E">
          <w:rPr>
            <w:rStyle w:val="Hyperlink"/>
            <w:sz w:val="20"/>
            <w:szCs w:val="20"/>
          </w:rPr>
          <w:t>https://data.stimulate.ovgu.de/d/d129ec852ba2435caef3/files/?p=/_data/pdf/ProtoLaser%20U4_BA_V2.0_ENG.pdf</w:t>
        </w:r>
      </w:hyperlink>
    </w:p>
    <w:p w14:paraId="0FDBA480" w14:textId="59F1329C" w:rsidR="00D65277" w:rsidRDefault="00D65277" w:rsidP="00D65277">
      <w:pPr>
        <w:pStyle w:val="FigureCaption"/>
        <w:jc w:val="left"/>
        <w:rPr>
          <w:sz w:val="20"/>
          <w:szCs w:val="20"/>
        </w:rPr>
      </w:pPr>
    </w:p>
    <w:p w14:paraId="40FE43D3" w14:textId="03B70437" w:rsidR="00D65277" w:rsidRDefault="00D65277" w:rsidP="00D65277">
      <w:pPr>
        <w:pStyle w:val="FigureCaption"/>
        <w:jc w:val="left"/>
        <w:rPr>
          <w:color w:val="0000FF"/>
          <w:sz w:val="20"/>
          <w:szCs w:val="20"/>
          <w:u w:val="single"/>
        </w:rPr>
      </w:pPr>
      <w:r>
        <w:rPr>
          <w:sz w:val="20"/>
          <w:szCs w:val="20"/>
          <w:lang w:val="en-DE"/>
        </w:rPr>
        <w:t xml:space="preserve">[40] </w:t>
      </w:r>
      <w:r w:rsidRPr="00D65277">
        <w:rPr>
          <w:sz w:val="20"/>
          <w:szCs w:val="20"/>
          <w:lang w:val="en-DE"/>
        </w:rPr>
        <w:t>Marcus Prier</w:t>
      </w:r>
      <w:r>
        <w:rPr>
          <w:sz w:val="20"/>
          <w:szCs w:val="20"/>
          <w:lang w:val="en-DE"/>
        </w:rPr>
        <w:t xml:space="preserve">, </w:t>
      </w:r>
      <w:r w:rsidRPr="00D65277">
        <w:rPr>
          <w:sz w:val="20"/>
          <w:szCs w:val="20"/>
          <w:lang w:val="en-DE"/>
        </w:rPr>
        <w:t>LPKF Documentation</w:t>
      </w:r>
      <w:r>
        <w:rPr>
          <w:sz w:val="20"/>
          <w:szCs w:val="20"/>
          <w:lang w:val="en-DE"/>
        </w:rPr>
        <w:t xml:space="preserve">, </w:t>
      </w:r>
      <w:r w:rsidRPr="00D65277">
        <w:rPr>
          <w:sz w:val="20"/>
          <w:szCs w:val="20"/>
          <w:lang w:val="en-DE"/>
        </w:rPr>
        <w:t>Otto-von-Guericke University Magdeburg</w:t>
      </w:r>
      <w:r w:rsidR="006E2ED6">
        <w:rPr>
          <w:sz w:val="20"/>
          <w:szCs w:val="20"/>
          <w:lang w:val="en-DE"/>
        </w:rPr>
        <w:t xml:space="preserve">, </w:t>
      </w:r>
      <w:r>
        <w:rPr>
          <w:sz w:val="20"/>
          <w:szCs w:val="20"/>
          <w:lang w:val="en-DE"/>
        </w:rPr>
        <w:t xml:space="preserve">Available: </w:t>
      </w:r>
      <w:hyperlink r:id="rId65" w:history="1">
        <w:r w:rsidR="0000166B" w:rsidRPr="00F40A1E">
          <w:rPr>
            <w:rStyle w:val="Hyperlink"/>
            <w:sz w:val="20"/>
            <w:szCs w:val="20"/>
          </w:rPr>
          <w:t>https://data.stimulate.ovgu.de/f/8ac76fbdf95a4539a840/?dl=1</w:t>
        </w:r>
      </w:hyperlink>
    </w:p>
    <w:p w14:paraId="568F17E9" w14:textId="2CA87286" w:rsidR="0000166B" w:rsidRDefault="0000166B" w:rsidP="00D65277">
      <w:pPr>
        <w:pStyle w:val="FigureCaption"/>
        <w:jc w:val="left"/>
        <w:rPr>
          <w:color w:val="0000FF"/>
          <w:sz w:val="20"/>
          <w:szCs w:val="20"/>
          <w:u w:val="single"/>
        </w:rPr>
      </w:pPr>
    </w:p>
    <w:p w14:paraId="553E5A9E" w14:textId="39F3FA9B" w:rsidR="0000166B" w:rsidRDefault="006E2ED6" w:rsidP="0000166B">
      <w:pPr>
        <w:pStyle w:val="FigureCaption"/>
        <w:jc w:val="left"/>
        <w:rPr>
          <w:sz w:val="20"/>
          <w:szCs w:val="20"/>
        </w:rPr>
      </w:pPr>
      <w:r>
        <w:rPr>
          <w:sz w:val="20"/>
          <w:szCs w:val="20"/>
          <w:lang w:val="en-DE"/>
        </w:rPr>
        <w:t>[41</w:t>
      </w:r>
      <w:r w:rsidR="0000166B" w:rsidRPr="0000166B">
        <w:rPr>
          <w:sz w:val="20"/>
          <w:szCs w:val="20"/>
          <w:lang w:val="en-DE"/>
        </w:rPr>
        <w:t>]</w:t>
      </w:r>
      <w:r>
        <w:rPr>
          <w:sz w:val="20"/>
          <w:szCs w:val="20"/>
          <w:lang w:val="en-DE"/>
        </w:rPr>
        <w:t xml:space="preserve"> URL: </w:t>
      </w:r>
      <w:hyperlink r:id="rId66" w:history="1">
        <w:r w:rsidRPr="006E2ED6">
          <w:rPr>
            <w:color w:val="0000FF"/>
            <w:sz w:val="20"/>
            <w:szCs w:val="20"/>
            <w:u w:val="single"/>
          </w:rPr>
          <w:t>https://nodered.org/</w:t>
        </w:r>
      </w:hyperlink>
    </w:p>
    <w:p w14:paraId="1152DC63" w14:textId="7078ED0D" w:rsidR="006E2ED6" w:rsidRDefault="006E2ED6" w:rsidP="0000166B">
      <w:pPr>
        <w:pStyle w:val="FigureCaption"/>
        <w:jc w:val="left"/>
        <w:rPr>
          <w:sz w:val="20"/>
          <w:szCs w:val="20"/>
        </w:rPr>
      </w:pPr>
    </w:p>
    <w:p w14:paraId="23305DFC" w14:textId="340408E3" w:rsidR="006E2ED6" w:rsidRDefault="006E2ED6" w:rsidP="006E2ED6">
      <w:pPr>
        <w:pStyle w:val="FigureCaption"/>
        <w:jc w:val="left"/>
        <w:rPr>
          <w:sz w:val="20"/>
          <w:szCs w:val="20"/>
        </w:rPr>
      </w:pPr>
      <w:r>
        <w:rPr>
          <w:sz w:val="20"/>
          <w:szCs w:val="20"/>
          <w:lang w:val="en-DE"/>
        </w:rPr>
        <w:t xml:space="preserve">[42] URL: </w:t>
      </w:r>
      <w:hyperlink r:id="rId67" w:history="1">
        <w:r w:rsidRPr="006E2ED6">
          <w:rPr>
            <w:color w:val="0000FF"/>
            <w:sz w:val="20"/>
            <w:szCs w:val="20"/>
            <w:u w:val="single"/>
          </w:rPr>
          <w:t>https://nodered.org/docs/getting-started/raspberrypi</w:t>
        </w:r>
      </w:hyperlink>
      <w:bookmarkStart w:id="1" w:name="_GoBack"/>
      <w:bookmarkEnd w:id="1"/>
    </w:p>
    <w:p w14:paraId="19D5B90B" w14:textId="0A77E862" w:rsidR="006E2ED6" w:rsidRDefault="006E2ED6" w:rsidP="006E2ED6">
      <w:pPr>
        <w:pStyle w:val="FigureCaption"/>
        <w:jc w:val="left"/>
        <w:rPr>
          <w:sz w:val="20"/>
          <w:szCs w:val="20"/>
        </w:rPr>
      </w:pPr>
    </w:p>
    <w:p w14:paraId="351AB1BF" w14:textId="46E4E47B" w:rsidR="006E2ED6" w:rsidRDefault="006E2ED6" w:rsidP="006E2ED6">
      <w:pPr>
        <w:pStyle w:val="FigureCaption"/>
        <w:jc w:val="left"/>
        <w:rPr>
          <w:sz w:val="20"/>
          <w:szCs w:val="20"/>
        </w:rPr>
      </w:pPr>
      <w:r>
        <w:rPr>
          <w:sz w:val="20"/>
          <w:szCs w:val="20"/>
          <w:lang w:val="en-DE"/>
        </w:rPr>
        <w:t xml:space="preserve">[43] URL: </w:t>
      </w:r>
      <w:hyperlink r:id="rId68" w:history="1">
        <w:r w:rsidRPr="006E2ED6">
          <w:rPr>
            <w:color w:val="0000FF"/>
            <w:sz w:val="20"/>
            <w:szCs w:val="20"/>
            <w:u w:val="single"/>
          </w:rPr>
          <w:t>https://github.com/node-red/node-red</w:t>
        </w:r>
      </w:hyperlink>
    </w:p>
    <w:p w14:paraId="561E261D" w14:textId="6F33ED7B" w:rsidR="006E2ED6" w:rsidRDefault="006E2ED6" w:rsidP="006E2ED6">
      <w:pPr>
        <w:pStyle w:val="FigureCaption"/>
        <w:jc w:val="left"/>
        <w:rPr>
          <w:sz w:val="20"/>
          <w:szCs w:val="20"/>
        </w:rPr>
      </w:pPr>
    </w:p>
    <w:p w14:paraId="362A772E" w14:textId="77777777" w:rsidR="006E2ED6" w:rsidRPr="006E2ED6" w:rsidRDefault="006E2ED6" w:rsidP="006E2ED6">
      <w:pPr>
        <w:pStyle w:val="FigureCaption"/>
        <w:jc w:val="left"/>
        <w:rPr>
          <w:sz w:val="20"/>
          <w:szCs w:val="20"/>
          <w:lang w:val="en-DE"/>
        </w:rPr>
      </w:pPr>
    </w:p>
    <w:p w14:paraId="6A2B015C" w14:textId="62CF4F3E" w:rsidR="006E2ED6" w:rsidRDefault="006E2ED6" w:rsidP="0000166B">
      <w:pPr>
        <w:pStyle w:val="FigureCaption"/>
        <w:jc w:val="left"/>
        <w:rPr>
          <w:sz w:val="20"/>
          <w:szCs w:val="20"/>
          <w:lang w:val="en-DE"/>
        </w:rPr>
      </w:pPr>
    </w:p>
    <w:p w14:paraId="4C7E3D13" w14:textId="77777777" w:rsidR="006E2ED6" w:rsidRPr="006E2ED6" w:rsidRDefault="006E2ED6">
      <w:pPr>
        <w:pStyle w:val="FigureCaption"/>
        <w:jc w:val="left"/>
        <w:rPr>
          <w:sz w:val="20"/>
          <w:szCs w:val="20"/>
          <w:lang w:val="en-DE"/>
        </w:rPr>
      </w:pPr>
    </w:p>
    <w:sectPr w:rsidR="006E2ED6" w:rsidRPr="006E2ED6" w:rsidSect="00143F2E">
      <w:headerReference w:type="default" r:id="rId6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CEBC0" w14:textId="77777777" w:rsidR="00374318" w:rsidRDefault="00374318">
      <w:r>
        <w:separator/>
      </w:r>
    </w:p>
  </w:endnote>
  <w:endnote w:type="continuationSeparator" w:id="0">
    <w:p w14:paraId="3748E0D2" w14:textId="77777777" w:rsidR="00374318" w:rsidRDefault="00374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0C02E" w14:textId="77777777" w:rsidR="00374318" w:rsidRDefault="00374318"/>
  </w:footnote>
  <w:footnote w:type="continuationSeparator" w:id="0">
    <w:p w14:paraId="12D01949" w14:textId="77777777" w:rsidR="00374318" w:rsidRDefault="00374318">
      <w:r>
        <w:continuationSeparator/>
      </w:r>
    </w:p>
  </w:footnote>
  <w:footnote w:id="1">
    <w:p w14:paraId="20D38CDE" w14:textId="2885CEA6" w:rsidR="00493EA2" w:rsidRDefault="00493EA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7B618" w14:textId="4CE27E48" w:rsidR="00493EA2" w:rsidRDefault="00493EA2">
    <w:pPr>
      <w:framePr w:wrap="auto" w:vAnchor="text" w:hAnchor="margin" w:xAlign="right" w:y="1"/>
    </w:pPr>
    <w:r>
      <w:fldChar w:fldCharType="begin"/>
    </w:r>
    <w:r>
      <w:instrText xml:space="preserve">PAGE  </w:instrText>
    </w:r>
    <w:r>
      <w:fldChar w:fldCharType="separate"/>
    </w:r>
    <w:r w:rsidR="00730395">
      <w:rPr>
        <w:noProof/>
      </w:rPr>
      <w:t>8</w:t>
    </w:r>
    <w:r>
      <w:fldChar w:fldCharType="end"/>
    </w:r>
  </w:p>
  <w:p w14:paraId="44C17270" w14:textId="15C88ADD" w:rsidR="00493EA2" w:rsidRDefault="00493EA2">
    <w:pPr>
      <w:ind w:right="360"/>
    </w:pPr>
  </w:p>
  <w:p w14:paraId="4C5011FF" w14:textId="77777777" w:rsidR="00493EA2" w:rsidRDefault="00493EA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65651EA"/>
    <w:multiLevelType w:val="hybridMultilevel"/>
    <w:tmpl w:val="9D287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CF3084B"/>
    <w:multiLevelType w:val="hybridMultilevel"/>
    <w:tmpl w:val="891A2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55B24E0C"/>
    <w:multiLevelType w:val="hybridMultilevel"/>
    <w:tmpl w:val="BAA29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341522"/>
    <w:multiLevelType w:val="hybridMultilevel"/>
    <w:tmpl w:val="A1B88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4"/>
  </w:num>
  <w:num w:numId="17">
    <w:abstractNumId w:val="15"/>
  </w:num>
  <w:num w:numId="18">
    <w:abstractNumId w:val="14"/>
  </w:num>
  <w:num w:numId="19">
    <w:abstractNumId w:val="29"/>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2"/>
  </w:num>
  <w:num w:numId="27">
    <w:abstractNumId w:val="30"/>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7"/>
  </w:num>
  <w:num w:numId="43">
    <w:abstractNumId w:val="21"/>
  </w:num>
  <w:num w:numId="44">
    <w:abstractNumId w:val="28"/>
  </w:num>
  <w:num w:numId="45">
    <w:abstractNumId w:val="11"/>
  </w:num>
  <w:num w:numId="46">
    <w:abstractNumId w:val="11"/>
  </w:num>
  <w:num w:numId="47">
    <w:abstractNumId w:val="11"/>
  </w:num>
  <w:num w:numId="48">
    <w:abstractNumId w:val="1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166B"/>
    <w:rsid w:val="00001C2F"/>
    <w:rsid w:val="000232B4"/>
    <w:rsid w:val="000319E3"/>
    <w:rsid w:val="00037913"/>
    <w:rsid w:val="00042E13"/>
    <w:rsid w:val="000A0C2F"/>
    <w:rsid w:val="000A168B"/>
    <w:rsid w:val="000A6633"/>
    <w:rsid w:val="000C1073"/>
    <w:rsid w:val="000D23E9"/>
    <w:rsid w:val="000D2BDE"/>
    <w:rsid w:val="000E741B"/>
    <w:rsid w:val="00104BB0"/>
    <w:rsid w:val="0010794E"/>
    <w:rsid w:val="00113F26"/>
    <w:rsid w:val="00120347"/>
    <w:rsid w:val="00122C09"/>
    <w:rsid w:val="00123F37"/>
    <w:rsid w:val="0013354F"/>
    <w:rsid w:val="00143F2E"/>
    <w:rsid w:val="00144E72"/>
    <w:rsid w:val="00154045"/>
    <w:rsid w:val="00155344"/>
    <w:rsid w:val="00162F3C"/>
    <w:rsid w:val="001768FF"/>
    <w:rsid w:val="00176C59"/>
    <w:rsid w:val="001A60B1"/>
    <w:rsid w:val="001A7468"/>
    <w:rsid w:val="001B2686"/>
    <w:rsid w:val="001B36B1"/>
    <w:rsid w:val="001B5677"/>
    <w:rsid w:val="001D2590"/>
    <w:rsid w:val="001E5D58"/>
    <w:rsid w:val="001E7B7A"/>
    <w:rsid w:val="001F4C5C"/>
    <w:rsid w:val="00204478"/>
    <w:rsid w:val="00214E2E"/>
    <w:rsid w:val="00215ED4"/>
    <w:rsid w:val="00216141"/>
    <w:rsid w:val="00217186"/>
    <w:rsid w:val="002434A1"/>
    <w:rsid w:val="00244473"/>
    <w:rsid w:val="00260894"/>
    <w:rsid w:val="00263943"/>
    <w:rsid w:val="0026751E"/>
    <w:rsid w:val="00267B35"/>
    <w:rsid w:val="00285AF9"/>
    <w:rsid w:val="00295744"/>
    <w:rsid w:val="002A4E62"/>
    <w:rsid w:val="002B215E"/>
    <w:rsid w:val="002B5A6A"/>
    <w:rsid w:val="002D508C"/>
    <w:rsid w:val="002E1F95"/>
    <w:rsid w:val="002F1A23"/>
    <w:rsid w:val="002F7910"/>
    <w:rsid w:val="00314F82"/>
    <w:rsid w:val="0031611F"/>
    <w:rsid w:val="00333719"/>
    <w:rsid w:val="00335B23"/>
    <w:rsid w:val="003427CE"/>
    <w:rsid w:val="00342BE1"/>
    <w:rsid w:val="003461E8"/>
    <w:rsid w:val="00360269"/>
    <w:rsid w:val="00370DAE"/>
    <w:rsid w:val="00374318"/>
    <w:rsid w:val="0037551B"/>
    <w:rsid w:val="00382127"/>
    <w:rsid w:val="00382C72"/>
    <w:rsid w:val="0038748E"/>
    <w:rsid w:val="00392DBA"/>
    <w:rsid w:val="003A552D"/>
    <w:rsid w:val="003B5808"/>
    <w:rsid w:val="003C3322"/>
    <w:rsid w:val="003C68C2"/>
    <w:rsid w:val="003D1EBF"/>
    <w:rsid w:val="003D4CAE"/>
    <w:rsid w:val="003E3D88"/>
    <w:rsid w:val="003E63F9"/>
    <w:rsid w:val="003F26BD"/>
    <w:rsid w:val="003F52AD"/>
    <w:rsid w:val="004046DC"/>
    <w:rsid w:val="00414AB9"/>
    <w:rsid w:val="00424243"/>
    <w:rsid w:val="0043144F"/>
    <w:rsid w:val="00431BFA"/>
    <w:rsid w:val="004353CF"/>
    <w:rsid w:val="004417B3"/>
    <w:rsid w:val="00453FFA"/>
    <w:rsid w:val="00454956"/>
    <w:rsid w:val="00457993"/>
    <w:rsid w:val="004631BC"/>
    <w:rsid w:val="004635BC"/>
    <w:rsid w:val="00481069"/>
    <w:rsid w:val="00484761"/>
    <w:rsid w:val="00484DD5"/>
    <w:rsid w:val="004853ED"/>
    <w:rsid w:val="00493EA2"/>
    <w:rsid w:val="004952B7"/>
    <w:rsid w:val="004959C6"/>
    <w:rsid w:val="00496708"/>
    <w:rsid w:val="004A2CB0"/>
    <w:rsid w:val="004A687A"/>
    <w:rsid w:val="004B558A"/>
    <w:rsid w:val="004C1E16"/>
    <w:rsid w:val="004C2543"/>
    <w:rsid w:val="004C2A8A"/>
    <w:rsid w:val="004C644B"/>
    <w:rsid w:val="004D15CA"/>
    <w:rsid w:val="004D5F3F"/>
    <w:rsid w:val="004E3E4C"/>
    <w:rsid w:val="004E4421"/>
    <w:rsid w:val="004F23A0"/>
    <w:rsid w:val="004F3E07"/>
    <w:rsid w:val="005003E3"/>
    <w:rsid w:val="005052CD"/>
    <w:rsid w:val="0051154A"/>
    <w:rsid w:val="00515C45"/>
    <w:rsid w:val="005343F8"/>
    <w:rsid w:val="00535307"/>
    <w:rsid w:val="005402E1"/>
    <w:rsid w:val="00550A26"/>
    <w:rsid w:val="00550BF5"/>
    <w:rsid w:val="00567A70"/>
    <w:rsid w:val="00593410"/>
    <w:rsid w:val="005A2A15"/>
    <w:rsid w:val="005A7EC3"/>
    <w:rsid w:val="005B2E0E"/>
    <w:rsid w:val="005C6EA6"/>
    <w:rsid w:val="005D1B15"/>
    <w:rsid w:val="005D280E"/>
    <w:rsid w:val="005D2824"/>
    <w:rsid w:val="005D4F1A"/>
    <w:rsid w:val="005D72BB"/>
    <w:rsid w:val="005E30DA"/>
    <w:rsid w:val="005E692F"/>
    <w:rsid w:val="00607725"/>
    <w:rsid w:val="0062114B"/>
    <w:rsid w:val="00623698"/>
    <w:rsid w:val="00625E96"/>
    <w:rsid w:val="00631E6B"/>
    <w:rsid w:val="006323AE"/>
    <w:rsid w:val="006434B7"/>
    <w:rsid w:val="006475FA"/>
    <w:rsid w:val="00647C09"/>
    <w:rsid w:val="00651F2C"/>
    <w:rsid w:val="00664769"/>
    <w:rsid w:val="00677C22"/>
    <w:rsid w:val="006803BD"/>
    <w:rsid w:val="00685D0E"/>
    <w:rsid w:val="00693B76"/>
    <w:rsid w:val="00693D5D"/>
    <w:rsid w:val="006A608B"/>
    <w:rsid w:val="006B7F03"/>
    <w:rsid w:val="006C3453"/>
    <w:rsid w:val="006C6016"/>
    <w:rsid w:val="006C7307"/>
    <w:rsid w:val="006D195F"/>
    <w:rsid w:val="006D3D87"/>
    <w:rsid w:val="006E2ED6"/>
    <w:rsid w:val="006E5B7B"/>
    <w:rsid w:val="006F7805"/>
    <w:rsid w:val="00725B45"/>
    <w:rsid w:val="00730395"/>
    <w:rsid w:val="00735879"/>
    <w:rsid w:val="007530A3"/>
    <w:rsid w:val="0075344C"/>
    <w:rsid w:val="0076355A"/>
    <w:rsid w:val="007707AB"/>
    <w:rsid w:val="00783A87"/>
    <w:rsid w:val="0079495E"/>
    <w:rsid w:val="007A5316"/>
    <w:rsid w:val="007A7D60"/>
    <w:rsid w:val="007B2029"/>
    <w:rsid w:val="007C4311"/>
    <w:rsid w:val="007C4336"/>
    <w:rsid w:val="007F1FFD"/>
    <w:rsid w:val="007F7AA6"/>
    <w:rsid w:val="0081663F"/>
    <w:rsid w:val="0082085F"/>
    <w:rsid w:val="00820EA6"/>
    <w:rsid w:val="00823624"/>
    <w:rsid w:val="00835EC8"/>
    <w:rsid w:val="00837E47"/>
    <w:rsid w:val="008518FE"/>
    <w:rsid w:val="0085659C"/>
    <w:rsid w:val="00860394"/>
    <w:rsid w:val="00864212"/>
    <w:rsid w:val="00872026"/>
    <w:rsid w:val="0087792E"/>
    <w:rsid w:val="00883EAF"/>
    <w:rsid w:val="00885258"/>
    <w:rsid w:val="008966E1"/>
    <w:rsid w:val="008A30C3"/>
    <w:rsid w:val="008A3C23"/>
    <w:rsid w:val="008A4A16"/>
    <w:rsid w:val="008A6585"/>
    <w:rsid w:val="008A6CF2"/>
    <w:rsid w:val="008C49CC"/>
    <w:rsid w:val="008D09DD"/>
    <w:rsid w:val="008D4466"/>
    <w:rsid w:val="008D69E9"/>
    <w:rsid w:val="008E0645"/>
    <w:rsid w:val="008F594A"/>
    <w:rsid w:val="00901EF5"/>
    <w:rsid w:val="00904C7E"/>
    <w:rsid w:val="00906952"/>
    <w:rsid w:val="0091035B"/>
    <w:rsid w:val="009264D2"/>
    <w:rsid w:val="00957D37"/>
    <w:rsid w:val="00966DAC"/>
    <w:rsid w:val="00975C37"/>
    <w:rsid w:val="00984476"/>
    <w:rsid w:val="009A1F6E"/>
    <w:rsid w:val="009B5988"/>
    <w:rsid w:val="009C7D17"/>
    <w:rsid w:val="009D219D"/>
    <w:rsid w:val="009E484E"/>
    <w:rsid w:val="009E52D0"/>
    <w:rsid w:val="009F1C30"/>
    <w:rsid w:val="009F40FB"/>
    <w:rsid w:val="009F4B45"/>
    <w:rsid w:val="009F4E0F"/>
    <w:rsid w:val="00A22FCB"/>
    <w:rsid w:val="00A23898"/>
    <w:rsid w:val="00A25B3B"/>
    <w:rsid w:val="00A326A2"/>
    <w:rsid w:val="00A40127"/>
    <w:rsid w:val="00A472F1"/>
    <w:rsid w:val="00A5237D"/>
    <w:rsid w:val="00A5376B"/>
    <w:rsid w:val="00A554A3"/>
    <w:rsid w:val="00A604CB"/>
    <w:rsid w:val="00A758EA"/>
    <w:rsid w:val="00A84C80"/>
    <w:rsid w:val="00A87AC4"/>
    <w:rsid w:val="00A91937"/>
    <w:rsid w:val="00A9434E"/>
    <w:rsid w:val="00A95C50"/>
    <w:rsid w:val="00AA2F13"/>
    <w:rsid w:val="00AB79A6"/>
    <w:rsid w:val="00AC4850"/>
    <w:rsid w:val="00AC576B"/>
    <w:rsid w:val="00AE5567"/>
    <w:rsid w:val="00B00E7D"/>
    <w:rsid w:val="00B16DB5"/>
    <w:rsid w:val="00B24C16"/>
    <w:rsid w:val="00B3474B"/>
    <w:rsid w:val="00B372E3"/>
    <w:rsid w:val="00B43AF1"/>
    <w:rsid w:val="00B47B59"/>
    <w:rsid w:val="00B5080A"/>
    <w:rsid w:val="00B53F81"/>
    <w:rsid w:val="00B56C2B"/>
    <w:rsid w:val="00B65BD3"/>
    <w:rsid w:val="00B67799"/>
    <w:rsid w:val="00B70469"/>
    <w:rsid w:val="00B72DD8"/>
    <w:rsid w:val="00B72E09"/>
    <w:rsid w:val="00B72E0A"/>
    <w:rsid w:val="00B87F9A"/>
    <w:rsid w:val="00B95C16"/>
    <w:rsid w:val="00BE067A"/>
    <w:rsid w:val="00BE29D0"/>
    <w:rsid w:val="00BF0C69"/>
    <w:rsid w:val="00BF629B"/>
    <w:rsid w:val="00BF655C"/>
    <w:rsid w:val="00C04A43"/>
    <w:rsid w:val="00C04DF2"/>
    <w:rsid w:val="00C075EF"/>
    <w:rsid w:val="00C11E83"/>
    <w:rsid w:val="00C15AAA"/>
    <w:rsid w:val="00C20432"/>
    <w:rsid w:val="00C2378A"/>
    <w:rsid w:val="00C314AF"/>
    <w:rsid w:val="00C378A1"/>
    <w:rsid w:val="00C4623E"/>
    <w:rsid w:val="00C621D6"/>
    <w:rsid w:val="00C723CC"/>
    <w:rsid w:val="00C7455C"/>
    <w:rsid w:val="00C75907"/>
    <w:rsid w:val="00C75A95"/>
    <w:rsid w:val="00C82D86"/>
    <w:rsid w:val="00C907C9"/>
    <w:rsid w:val="00CA1B0A"/>
    <w:rsid w:val="00CA1C46"/>
    <w:rsid w:val="00CB4B8D"/>
    <w:rsid w:val="00CB4E5C"/>
    <w:rsid w:val="00CC0DDA"/>
    <w:rsid w:val="00CC3769"/>
    <w:rsid w:val="00CD684F"/>
    <w:rsid w:val="00CD6C6F"/>
    <w:rsid w:val="00CF2369"/>
    <w:rsid w:val="00D02EDF"/>
    <w:rsid w:val="00D062B0"/>
    <w:rsid w:val="00D06623"/>
    <w:rsid w:val="00D1071F"/>
    <w:rsid w:val="00D14C6B"/>
    <w:rsid w:val="00D16C72"/>
    <w:rsid w:val="00D5536F"/>
    <w:rsid w:val="00D56935"/>
    <w:rsid w:val="00D65277"/>
    <w:rsid w:val="00D716BA"/>
    <w:rsid w:val="00D758C6"/>
    <w:rsid w:val="00D75987"/>
    <w:rsid w:val="00D7612F"/>
    <w:rsid w:val="00D80A84"/>
    <w:rsid w:val="00D81D04"/>
    <w:rsid w:val="00D84509"/>
    <w:rsid w:val="00D90886"/>
    <w:rsid w:val="00D90C10"/>
    <w:rsid w:val="00D92E96"/>
    <w:rsid w:val="00DA258C"/>
    <w:rsid w:val="00DA4345"/>
    <w:rsid w:val="00DC4535"/>
    <w:rsid w:val="00DE07FA"/>
    <w:rsid w:val="00DE1976"/>
    <w:rsid w:val="00DE20DB"/>
    <w:rsid w:val="00DE3676"/>
    <w:rsid w:val="00DF2DDE"/>
    <w:rsid w:val="00DF77C8"/>
    <w:rsid w:val="00E01667"/>
    <w:rsid w:val="00E0399F"/>
    <w:rsid w:val="00E22DCF"/>
    <w:rsid w:val="00E25975"/>
    <w:rsid w:val="00E36209"/>
    <w:rsid w:val="00E37AF9"/>
    <w:rsid w:val="00E420BB"/>
    <w:rsid w:val="00E45B6B"/>
    <w:rsid w:val="00E50DF6"/>
    <w:rsid w:val="00E568E1"/>
    <w:rsid w:val="00E6336D"/>
    <w:rsid w:val="00E6366C"/>
    <w:rsid w:val="00E81C4F"/>
    <w:rsid w:val="00E87C78"/>
    <w:rsid w:val="00E96420"/>
    <w:rsid w:val="00E965C5"/>
    <w:rsid w:val="00E96A3A"/>
    <w:rsid w:val="00E96BBC"/>
    <w:rsid w:val="00E97402"/>
    <w:rsid w:val="00E97B99"/>
    <w:rsid w:val="00EB2E9D"/>
    <w:rsid w:val="00EC06AA"/>
    <w:rsid w:val="00ED1E14"/>
    <w:rsid w:val="00EE6FFC"/>
    <w:rsid w:val="00EF0F66"/>
    <w:rsid w:val="00EF10AC"/>
    <w:rsid w:val="00EF4701"/>
    <w:rsid w:val="00EF564E"/>
    <w:rsid w:val="00F132BC"/>
    <w:rsid w:val="00F22198"/>
    <w:rsid w:val="00F326B0"/>
    <w:rsid w:val="00F33D49"/>
    <w:rsid w:val="00F3481E"/>
    <w:rsid w:val="00F4132A"/>
    <w:rsid w:val="00F477F7"/>
    <w:rsid w:val="00F53409"/>
    <w:rsid w:val="00F577F6"/>
    <w:rsid w:val="00F65266"/>
    <w:rsid w:val="00F751E1"/>
    <w:rsid w:val="00F77A77"/>
    <w:rsid w:val="00F9217D"/>
    <w:rsid w:val="00F932B6"/>
    <w:rsid w:val="00FA26A8"/>
    <w:rsid w:val="00FC0B7B"/>
    <w:rsid w:val="00FD2CD9"/>
    <w:rsid w:val="00FD347F"/>
    <w:rsid w:val="00FF1646"/>
    <w:rsid w:val="00FF7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7CDC5D"/>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B34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007559511">
      <w:bodyDiv w:val="1"/>
      <w:marLeft w:val="0"/>
      <w:marRight w:val="0"/>
      <w:marTop w:val="0"/>
      <w:marBottom w:val="0"/>
      <w:divBdr>
        <w:top w:val="none" w:sz="0" w:space="0" w:color="auto"/>
        <w:left w:val="none" w:sz="0" w:space="0" w:color="auto"/>
        <w:bottom w:val="none" w:sz="0" w:space="0" w:color="auto"/>
        <w:right w:val="none" w:sz="0" w:space="0" w:color="auto"/>
      </w:divBdr>
    </w:div>
    <w:div w:id="1058897784">
      <w:bodyDiv w:val="1"/>
      <w:marLeft w:val="0"/>
      <w:marRight w:val="0"/>
      <w:marTop w:val="0"/>
      <w:marBottom w:val="0"/>
      <w:divBdr>
        <w:top w:val="none" w:sz="0" w:space="0" w:color="auto"/>
        <w:left w:val="none" w:sz="0" w:space="0" w:color="auto"/>
        <w:bottom w:val="none" w:sz="0" w:space="0" w:color="auto"/>
        <w:right w:val="none" w:sz="0" w:space="0" w:color="auto"/>
      </w:divBdr>
      <w:divsChild>
        <w:div w:id="369107124">
          <w:marLeft w:val="0"/>
          <w:marRight w:val="0"/>
          <w:marTop w:val="0"/>
          <w:marBottom w:val="0"/>
          <w:divBdr>
            <w:top w:val="none" w:sz="0" w:space="0" w:color="auto"/>
            <w:left w:val="none" w:sz="0" w:space="0" w:color="auto"/>
            <w:bottom w:val="none" w:sz="0" w:space="0" w:color="auto"/>
            <w:right w:val="none" w:sz="0" w:space="0" w:color="auto"/>
          </w:divBdr>
        </w:div>
        <w:div w:id="746725496">
          <w:marLeft w:val="0"/>
          <w:marRight w:val="0"/>
          <w:marTop w:val="0"/>
          <w:marBottom w:val="0"/>
          <w:divBdr>
            <w:top w:val="none" w:sz="0" w:space="0" w:color="auto"/>
            <w:left w:val="none" w:sz="0" w:space="0" w:color="auto"/>
            <w:bottom w:val="none" w:sz="0" w:space="0" w:color="auto"/>
            <w:right w:val="none" w:sz="0" w:space="0" w:color="auto"/>
          </w:divBdr>
        </w:div>
      </w:divsChild>
    </w:div>
    <w:div w:id="1340618428">
      <w:bodyDiv w:val="1"/>
      <w:marLeft w:val="0"/>
      <w:marRight w:val="0"/>
      <w:marTop w:val="0"/>
      <w:marBottom w:val="0"/>
      <w:divBdr>
        <w:top w:val="none" w:sz="0" w:space="0" w:color="auto"/>
        <w:left w:val="none" w:sz="0" w:space="0" w:color="auto"/>
        <w:bottom w:val="none" w:sz="0" w:space="0" w:color="auto"/>
        <w:right w:val="none" w:sz="0" w:space="0" w:color="auto"/>
      </w:divBdr>
    </w:div>
    <w:div w:id="1483887880">
      <w:bodyDiv w:val="1"/>
      <w:marLeft w:val="0"/>
      <w:marRight w:val="0"/>
      <w:marTop w:val="0"/>
      <w:marBottom w:val="0"/>
      <w:divBdr>
        <w:top w:val="none" w:sz="0" w:space="0" w:color="auto"/>
        <w:left w:val="none" w:sz="0" w:space="0" w:color="auto"/>
        <w:bottom w:val="none" w:sz="0" w:space="0" w:color="auto"/>
        <w:right w:val="none" w:sz="0" w:space="0" w:color="auto"/>
      </w:divBdr>
    </w:div>
    <w:div w:id="149783878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80624257">
      <w:bodyDiv w:val="1"/>
      <w:marLeft w:val="0"/>
      <w:marRight w:val="0"/>
      <w:marTop w:val="0"/>
      <w:marBottom w:val="0"/>
      <w:divBdr>
        <w:top w:val="none" w:sz="0" w:space="0" w:color="auto"/>
        <w:left w:val="none" w:sz="0" w:space="0" w:color="auto"/>
        <w:bottom w:val="none" w:sz="0" w:space="0" w:color="auto"/>
        <w:right w:val="none" w:sz="0" w:space="0" w:color="auto"/>
      </w:divBdr>
    </w:div>
    <w:div w:id="1971014210">
      <w:bodyDiv w:val="1"/>
      <w:marLeft w:val="0"/>
      <w:marRight w:val="0"/>
      <w:marTop w:val="0"/>
      <w:marBottom w:val="0"/>
      <w:divBdr>
        <w:top w:val="none" w:sz="0" w:space="0" w:color="auto"/>
        <w:left w:val="none" w:sz="0" w:space="0" w:color="auto"/>
        <w:bottom w:val="none" w:sz="0" w:space="0" w:color="auto"/>
        <w:right w:val="none" w:sz="0" w:space="0" w:color="auto"/>
      </w:divBdr>
    </w:div>
    <w:div w:id="20085537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s://diyprojects.io/esp8266-deep-sleep-mode-test-wake-pir-motion-detector/" TargetMode="External"/><Relationship Id="rId21" Type="http://schemas.openxmlformats.org/officeDocument/2006/relationships/image" Target="media/image12.png"/><Relationship Id="rId34" Type="http://schemas.openxmlformats.org/officeDocument/2006/relationships/hyperlink" Target="http://tesi.cab.unipd.it/57086/1/UNIPD_Thesis.pdf" TargetMode="External"/><Relationship Id="rId42" Type="http://schemas.openxmlformats.org/officeDocument/2006/relationships/hyperlink" Target="https://arduino-esp8266.readthedocs.io/en/2.5.1/boards.html" TargetMode="External"/><Relationship Id="rId47" Type="http://schemas.openxmlformats.org/officeDocument/2006/relationships/hyperlink" Target="https://randomnerdtutorials.com/esp8266-web-server/" TargetMode="External"/><Relationship Id="rId50" Type="http://schemas.openxmlformats.org/officeDocument/2006/relationships/hyperlink" Target="https://circuits4you.com/2018/11/21/esp32-access-point-station-ap-html-web-server-arduino/" TargetMode="External"/><Relationship Id="rId55" Type="http://schemas.openxmlformats.org/officeDocument/2006/relationships/hyperlink" Target="https://github.com/Nithinshah/ESP8266-HTML-WiFi-Manager" TargetMode="External"/><Relationship Id="rId63" Type="http://schemas.openxmlformats.org/officeDocument/2006/relationships/hyperlink" Target="https://data.stimulate.ovgu.de/f/8814c4249e704186a4fd/" TargetMode="External"/><Relationship Id="rId68" Type="http://schemas.openxmlformats.org/officeDocument/2006/relationships/hyperlink" Target="https://github.com/node-red/node-re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nfpa.org/Public-Education/Staying-safe/Safety-equipment/Smoke-alarms/Ionization-vs-photoelectr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cionlab.org/" TargetMode="External"/><Relationship Id="rId37" Type="http://schemas.openxmlformats.org/officeDocument/2006/relationships/hyperlink" Target="https://nodemcu.readthedocs.io/en/master/" TargetMode="External"/><Relationship Id="rId40" Type="http://schemas.openxmlformats.org/officeDocument/2006/relationships/hyperlink" Target="https://circuits4you.com/2017/12/31/nodemcu-pinout/" TargetMode="External"/><Relationship Id="rId45" Type="http://schemas.openxmlformats.org/officeDocument/2006/relationships/hyperlink" Target="http://www.martyncurrey.com/esp8266-and-the-arduino-ide-part-5-adding-wifimanager/" TargetMode="External"/><Relationship Id="rId53" Type="http://schemas.openxmlformats.org/officeDocument/2006/relationships/hyperlink" Target="https://arduinojson.org/v6/api/jsondocument/" TargetMode="External"/><Relationship Id="rId58" Type="http://schemas.openxmlformats.org/officeDocument/2006/relationships/hyperlink" Target="https://github.com/tzapu/WiFiManager/issues/65" TargetMode="External"/><Relationship Id="rId66" Type="http://schemas.openxmlformats.org/officeDocument/2006/relationships/hyperlink" Target="https://nodered.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firstalert.com/what-is-a-photoelectric-smoke-detector/" TargetMode="External"/><Relationship Id="rId36" Type="http://schemas.openxmlformats.org/officeDocument/2006/relationships/hyperlink" Target="https://lastminuteengineers.com/esp8266-nodemcu-arduino-tutorial/" TargetMode="External"/><Relationship Id="rId49" Type="http://schemas.openxmlformats.org/officeDocument/2006/relationships/hyperlink" Target="https://tttapa.github.io/ESP8266/Chap10%20-%20Simple%20Web%20Server.html" TargetMode="External"/><Relationship Id="rId57" Type="http://schemas.openxmlformats.org/officeDocument/2006/relationships/hyperlink" Target="https://github.com/wemos/D1_mini_Examples/blob/master/%20examples/01.Basics/ReadAnalogVoltage/ReadAnalogVoltage.ino" TargetMode="External"/><Relationship Id="rId61" Type="http://schemas.openxmlformats.org/officeDocument/2006/relationships/hyperlink" Target="https://www.researchgate.net/publication/228343441_State_of_the_Art_in_Laser_Surface_Texturing" TargetMode="Externa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s://docs.scionlab.org/" TargetMode="External"/><Relationship Id="rId44" Type="http://schemas.openxmlformats.org/officeDocument/2006/relationships/hyperlink" Target="https://www.allaboutcircuits.com/projects/make-a-web-server-with-esp8266/" TargetMode="External"/><Relationship Id="rId52" Type="http://schemas.openxmlformats.org/officeDocument/2006/relationships/hyperlink" Target="https://circuits4you.com/2016/12/16/esp8266-web-server-html/" TargetMode="External"/><Relationship Id="rId60" Type="http://schemas.openxmlformats.org/officeDocument/2006/relationships/hyperlink" Target="https://tzapu.com/esp8266-wifi-connection-manager-library-arduino-ide/" TargetMode="External"/><Relationship Id="rId65" Type="http://schemas.openxmlformats.org/officeDocument/2006/relationships/hyperlink" Target="https://data.stimulate.ovgu.de/f/8ac76fbdf95a4539a840/?dl=1" TargetMode="External"/><Relationship Id="rId4" Type="http://schemas.openxmlformats.org/officeDocument/2006/relationships/settings" Target="settings.xml"/><Relationship Id="rId9" Type="http://schemas.openxmlformats.org/officeDocument/2006/relationships/hyperlink" Target="mailto:athul.vattappilly@st.ovgu.d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s://en.wikipedia.org/wiki/Smoke_detector" TargetMode="External"/><Relationship Id="rId35" Type="http://schemas.openxmlformats.org/officeDocument/2006/relationships/hyperlink" Target="https://www.nxp.com/docs/en/data-sheet/MC145010.pdf" TargetMode="External"/><Relationship Id="rId43" Type="http://schemas.openxmlformats.org/officeDocument/2006/relationships/hyperlink" Target="https://randomnerdtutorials.com/how-to-install-mosquitto-broker-on-raspberry-pi/" TargetMode="External"/><Relationship Id="rId48" Type="http://schemas.openxmlformats.org/officeDocument/2006/relationships/hyperlink" Target="https://arduinojson.org/v6/how-to/use-arduinojson-with-pubsubclient/" TargetMode="External"/><Relationship Id="rId56" Type="http://schemas.openxmlformats.org/officeDocument/2006/relationships/hyperlink" Target="https://github.com/esp8266/Arduino" TargetMode="External"/><Relationship Id="rId64" Type="http://schemas.openxmlformats.org/officeDocument/2006/relationships/hyperlink" Target="https://data.stimulate.ovgu.de/d/d129ec852ba2435caef3/files/?p=/_data/pdf/ProtoLaser%20U4_BA_V2.0_ENG.pdf" TargetMode="External"/><Relationship Id="rId69" Type="http://schemas.openxmlformats.org/officeDocument/2006/relationships/header" Target="header1.xml"/><Relationship Id="rId8" Type="http://schemas.openxmlformats.org/officeDocument/2006/relationships/hyperlink" Target="mailto:athul.vattappilly@st.ovgu.de" TargetMode="External"/><Relationship Id="rId51" Type="http://schemas.openxmlformats.org/officeDocument/2006/relationships/hyperlink" Target="https://circuits4you.com/2016/12/16/esp8266-web-server-a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scionlab.org/content/apps/remote_sig.html" TargetMode="External"/><Relationship Id="rId38" Type="http://schemas.openxmlformats.org/officeDocument/2006/relationships/hyperlink" Target="https://randomnerdtutorials.com/esp32-deep-sleep-arduino-ide-wake-up-sources/" TargetMode="External"/><Relationship Id="rId46" Type="http://schemas.openxmlformats.org/officeDocument/2006/relationships/hyperlink" Target="https://randomnerdtutorials.com/esp8266-web-server-with-arduino-ide/" TargetMode="External"/><Relationship Id="rId59" Type="http://schemas.openxmlformats.org/officeDocument/2006/relationships/hyperlink" Target="https://github.com/tzapu/WiFiManager" TargetMode="External"/><Relationship Id="rId67" Type="http://schemas.openxmlformats.org/officeDocument/2006/relationships/hyperlink" Target="https://nodered.org/docs/getting-started/raspberrypi" TargetMode="External"/><Relationship Id="rId20" Type="http://schemas.openxmlformats.org/officeDocument/2006/relationships/image" Target="media/image11.png"/><Relationship Id="rId41" Type="http://schemas.openxmlformats.org/officeDocument/2006/relationships/hyperlink" Target="https://www.hivemq.com/blog/how-to-get-started-with-mqtt/" TargetMode="External"/><Relationship Id="rId54" Type="http://schemas.openxmlformats.org/officeDocument/2006/relationships/hyperlink" Target="https://arduinojson.org/v6/api/dynamicjsondocument/" TargetMode="External"/><Relationship Id="rId62" Type="http://schemas.openxmlformats.org/officeDocument/2006/relationships/hyperlink" Target="https://forschung-sachsen-anhalt.de/incubator/flextronic-i8793"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5FDCF-7A8C-44E2-9AB9-115F3700D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13594</TotalTime>
  <Pages>9</Pages>
  <Words>4392</Words>
  <Characters>25038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29372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 </cp:lastModifiedBy>
  <cp:revision>66</cp:revision>
  <cp:lastPrinted>2012-08-02T18:53:00Z</cp:lastPrinted>
  <dcterms:created xsi:type="dcterms:W3CDTF">2020-01-15T23:56:00Z</dcterms:created>
  <dcterms:modified xsi:type="dcterms:W3CDTF">2020-02-25T21:51:00Z</dcterms:modified>
</cp:coreProperties>
</file>